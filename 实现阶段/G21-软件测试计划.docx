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D35" w:rsidRDefault="00010D35">
      <w:pPr>
        <w:ind w:left="420" w:firstLine="420"/>
        <w:rPr>
          <w:noProof/>
        </w:rPr>
      </w:pPr>
      <w:bookmarkStart w:id="0" w:name="_Toc3723141"/>
      <w:bookmarkStart w:id="1" w:name="_GoBack"/>
      <w:bookmarkEnd w:id="1"/>
    </w:p>
    <w:p w:rsidR="00010D35" w:rsidRDefault="00010D35">
      <w:pPr>
        <w:ind w:left="420" w:firstLine="420"/>
        <w:rPr>
          <w:noProof/>
        </w:rPr>
      </w:pPr>
    </w:p>
    <w:p w:rsidR="00010D35" w:rsidRDefault="00010D35">
      <w:pPr>
        <w:ind w:left="420" w:firstLine="420"/>
        <w:rPr>
          <w:noProof/>
        </w:rPr>
      </w:pPr>
    </w:p>
    <w:p w:rsidR="00010D35" w:rsidRDefault="00010D35" w:rsidP="008635E1">
      <w:pPr>
        <w:ind w:firstLineChars="1500" w:firstLine="3150"/>
        <w:rPr>
          <w:noProof/>
        </w:rPr>
      </w:pPr>
      <w:r>
        <w:rPr>
          <w:noProof/>
        </w:rPr>
        <w:drawing>
          <wp:inline distT="0" distB="0" distL="114300" distR="114300" wp14:anchorId="158F3639" wp14:editId="321FDD28">
            <wp:extent cx="1311910" cy="1261745"/>
            <wp:effectExtent l="0" t="0" r="889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311910" cy="1261745"/>
                    </a:xfrm>
                    <a:prstGeom prst="rect">
                      <a:avLst/>
                    </a:prstGeom>
                    <a:noFill/>
                    <a:ln w="9525">
                      <a:noFill/>
                    </a:ln>
                  </pic:spPr>
                </pic:pic>
              </a:graphicData>
            </a:graphic>
          </wp:inline>
        </w:drawing>
      </w:r>
    </w:p>
    <w:p w:rsidR="00010D35" w:rsidRDefault="00010D35">
      <w:pPr>
        <w:ind w:left="420" w:firstLine="420"/>
        <w:rPr>
          <w:noProof/>
        </w:rPr>
      </w:pPr>
    </w:p>
    <w:p w:rsidR="00010D35" w:rsidRDefault="00010D35">
      <w:pPr>
        <w:ind w:left="420" w:firstLine="420"/>
        <w:rPr>
          <w:noProof/>
        </w:rPr>
      </w:pPr>
    </w:p>
    <w:p w:rsidR="00C422FD" w:rsidRDefault="008635E1" w:rsidP="008635E1">
      <w:pPr>
        <w:ind w:firstLineChars="500" w:firstLine="2409"/>
        <w:rPr>
          <w:b/>
          <w:bCs/>
          <w:sz w:val="48"/>
          <w:szCs w:val="48"/>
        </w:rPr>
      </w:pPr>
      <w:r>
        <w:rPr>
          <w:rFonts w:hint="eastAsia"/>
          <w:b/>
          <w:bCs/>
          <w:sz w:val="48"/>
          <w:szCs w:val="48"/>
        </w:rPr>
        <w:t>书来书往</w:t>
      </w:r>
      <w:r w:rsidR="00616FD4">
        <w:rPr>
          <w:rFonts w:hint="eastAsia"/>
          <w:b/>
          <w:bCs/>
          <w:sz w:val="48"/>
          <w:szCs w:val="48"/>
        </w:rPr>
        <w:t>小</w:t>
      </w:r>
      <w:bookmarkEnd w:id="0"/>
      <w:r w:rsidR="00616FD4">
        <w:rPr>
          <w:rFonts w:hint="eastAsia"/>
          <w:b/>
          <w:bCs/>
          <w:sz w:val="48"/>
          <w:szCs w:val="48"/>
        </w:rPr>
        <w:t>程序</w:t>
      </w:r>
    </w:p>
    <w:p w:rsidR="00C422FD" w:rsidRDefault="00616FD4">
      <w:pPr>
        <w:jc w:val="center"/>
        <w:rPr>
          <w:b/>
          <w:sz w:val="52"/>
          <w:szCs w:val="52"/>
        </w:rPr>
      </w:pPr>
      <w:r>
        <w:rPr>
          <w:rFonts w:hint="eastAsia"/>
          <w:b/>
          <w:sz w:val="52"/>
          <w:szCs w:val="52"/>
        </w:rPr>
        <w:t>软</w:t>
      </w:r>
    </w:p>
    <w:p w:rsidR="00C422FD" w:rsidRDefault="00616FD4">
      <w:pPr>
        <w:jc w:val="center"/>
        <w:rPr>
          <w:b/>
          <w:sz w:val="52"/>
          <w:szCs w:val="52"/>
        </w:rPr>
      </w:pPr>
      <w:r>
        <w:rPr>
          <w:rFonts w:hint="eastAsia"/>
          <w:b/>
          <w:sz w:val="52"/>
          <w:szCs w:val="52"/>
        </w:rPr>
        <w:t>件</w:t>
      </w:r>
    </w:p>
    <w:p w:rsidR="00C422FD" w:rsidRDefault="00616FD4">
      <w:pPr>
        <w:jc w:val="center"/>
        <w:rPr>
          <w:b/>
          <w:sz w:val="52"/>
          <w:szCs w:val="52"/>
        </w:rPr>
      </w:pPr>
      <w:r>
        <w:rPr>
          <w:rFonts w:hint="eastAsia"/>
          <w:b/>
          <w:sz w:val="52"/>
          <w:szCs w:val="52"/>
        </w:rPr>
        <w:t>测</w:t>
      </w:r>
    </w:p>
    <w:p w:rsidR="00C422FD" w:rsidRDefault="00616FD4">
      <w:pPr>
        <w:jc w:val="center"/>
        <w:rPr>
          <w:b/>
          <w:sz w:val="52"/>
          <w:szCs w:val="52"/>
        </w:rPr>
      </w:pPr>
      <w:r>
        <w:rPr>
          <w:rFonts w:hint="eastAsia"/>
          <w:b/>
          <w:sz w:val="52"/>
          <w:szCs w:val="52"/>
        </w:rPr>
        <w:t>试</w:t>
      </w:r>
    </w:p>
    <w:p w:rsidR="00C422FD" w:rsidRDefault="00616FD4">
      <w:pPr>
        <w:jc w:val="center"/>
        <w:rPr>
          <w:b/>
          <w:sz w:val="52"/>
          <w:szCs w:val="52"/>
        </w:rPr>
      </w:pPr>
      <w:r>
        <w:rPr>
          <w:rFonts w:hint="eastAsia"/>
          <w:b/>
          <w:sz w:val="52"/>
          <w:szCs w:val="52"/>
        </w:rPr>
        <w:t>计</w:t>
      </w:r>
    </w:p>
    <w:p w:rsidR="00C422FD" w:rsidRDefault="00616FD4" w:rsidP="00010D35">
      <w:pPr>
        <w:jc w:val="center"/>
        <w:rPr>
          <w:b/>
          <w:sz w:val="52"/>
          <w:szCs w:val="52"/>
        </w:rPr>
      </w:pPr>
      <w:r>
        <w:rPr>
          <w:rFonts w:hint="eastAsia"/>
          <w:b/>
          <w:sz w:val="52"/>
          <w:szCs w:val="52"/>
        </w:rPr>
        <w:t>划</w:t>
      </w:r>
    </w:p>
    <w:p w:rsidR="00C422FD" w:rsidRDefault="00C422FD">
      <w:pPr>
        <w:jc w:val="center"/>
      </w:pPr>
    </w:p>
    <w:p w:rsidR="00C422FD" w:rsidRDefault="00616FD4">
      <w:pPr>
        <w:ind w:left="1680" w:firstLine="420"/>
        <w:jc w:val="left"/>
        <w:rPr>
          <w:b/>
          <w:sz w:val="30"/>
          <w:szCs w:val="30"/>
          <w:u w:val="single"/>
        </w:rPr>
      </w:pPr>
      <w:r>
        <w:rPr>
          <w:rFonts w:hint="eastAsia"/>
          <w:b/>
          <w:sz w:val="30"/>
          <w:szCs w:val="30"/>
        </w:rPr>
        <w:t>课</w:t>
      </w:r>
      <w:r>
        <w:rPr>
          <w:b/>
          <w:sz w:val="30"/>
          <w:szCs w:val="30"/>
        </w:rPr>
        <w:t xml:space="preserve">    </w:t>
      </w:r>
      <w:r>
        <w:rPr>
          <w:rFonts w:hint="eastAsia"/>
          <w:b/>
          <w:sz w:val="30"/>
          <w:szCs w:val="30"/>
        </w:rPr>
        <w:t>程：</w:t>
      </w:r>
      <w:r>
        <w:rPr>
          <w:b/>
          <w:sz w:val="30"/>
          <w:szCs w:val="30"/>
          <w:u w:val="single"/>
        </w:rPr>
        <w:t xml:space="preserve">   </w:t>
      </w:r>
      <w:r>
        <w:rPr>
          <w:rFonts w:hint="eastAsia"/>
          <w:b/>
          <w:sz w:val="30"/>
          <w:szCs w:val="30"/>
          <w:u w:val="single"/>
        </w:rPr>
        <w:t>软件工程基础</w:t>
      </w:r>
      <w:r>
        <w:rPr>
          <w:rFonts w:hint="eastAsia"/>
          <w:b/>
          <w:sz w:val="30"/>
          <w:szCs w:val="30"/>
          <w:u w:val="single"/>
        </w:rPr>
        <w:t xml:space="preserve"> </w:t>
      </w:r>
      <w:r>
        <w:rPr>
          <w:b/>
          <w:sz w:val="30"/>
          <w:szCs w:val="30"/>
          <w:u w:val="single"/>
        </w:rPr>
        <w:t xml:space="preserve">        </w:t>
      </w:r>
    </w:p>
    <w:p w:rsidR="00C422FD" w:rsidRPr="003816D6" w:rsidRDefault="00616FD4" w:rsidP="003816D6">
      <w:pPr>
        <w:ind w:left="1680" w:firstLine="420"/>
        <w:jc w:val="left"/>
        <w:rPr>
          <w:b/>
          <w:sz w:val="30"/>
          <w:szCs w:val="30"/>
        </w:rPr>
      </w:pPr>
      <w:r>
        <w:rPr>
          <w:rFonts w:hint="eastAsia"/>
          <w:b/>
          <w:sz w:val="30"/>
          <w:szCs w:val="30"/>
        </w:rPr>
        <w:t>题</w:t>
      </w:r>
      <w:r>
        <w:rPr>
          <w:b/>
          <w:sz w:val="30"/>
          <w:szCs w:val="30"/>
        </w:rPr>
        <w:t xml:space="preserve">    </w:t>
      </w:r>
      <w:r>
        <w:rPr>
          <w:rFonts w:hint="eastAsia"/>
          <w:b/>
          <w:sz w:val="30"/>
          <w:szCs w:val="30"/>
        </w:rPr>
        <w:t>目：</w:t>
      </w:r>
      <w:r w:rsidR="003816D6" w:rsidRPr="003816D6">
        <w:rPr>
          <w:rFonts w:hint="eastAsia"/>
          <w:bCs/>
          <w:sz w:val="30"/>
          <w:szCs w:val="30"/>
          <w:u w:val="single"/>
        </w:rPr>
        <w:t>书来书往</w:t>
      </w:r>
      <w:r w:rsidRPr="003816D6">
        <w:rPr>
          <w:rFonts w:hint="eastAsia"/>
          <w:b/>
          <w:sz w:val="30"/>
          <w:szCs w:val="30"/>
          <w:u w:val="single"/>
        </w:rPr>
        <w:t>小</w:t>
      </w:r>
      <w:r>
        <w:rPr>
          <w:rFonts w:hint="eastAsia"/>
          <w:b/>
          <w:sz w:val="30"/>
          <w:szCs w:val="30"/>
          <w:u w:val="single"/>
        </w:rPr>
        <w:t>程序系统测试计划报告</w:t>
      </w:r>
    </w:p>
    <w:p w:rsidR="00C422FD" w:rsidRDefault="00616FD4">
      <w:pPr>
        <w:ind w:left="1680" w:firstLine="420"/>
        <w:jc w:val="left"/>
        <w:rPr>
          <w:b/>
          <w:sz w:val="30"/>
          <w:szCs w:val="30"/>
          <w:u w:val="single"/>
        </w:rPr>
      </w:pPr>
      <w:r>
        <w:rPr>
          <w:rFonts w:hint="eastAsia"/>
          <w:b/>
          <w:sz w:val="30"/>
          <w:szCs w:val="30"/>
        </w:rPr>
        <w:t>班</w:t>
      </w:r>
      <w:r>
        <w:rPr>
          <w:b/>
          <w:sz w:val="30"/>
          <w:szCs w:val="30"/>
        </w:rPr>
        <w:t xml:space="preserve">    </w:t>
      </w:r>
      <w:r>
        <w:rPr>
          <w:rFonts w:hint="eastAsia"/>
          <w:b/>
          <w:sz w:val="30"/>
          <w:szCs w:val="30"/>
        </w:rPr>
        <w:t>级：</w:t>
      </w:r>
      <w:r>
        <w:rPr>
          <w:b/>
          <w:sz w:val="30"/>
          <w:szCs w:val="30"/>
          <w:u w:val="single"/>
        </w:rPr>
        <w:t xml:space="preserve">   </w:t>
      </w:r>
      <w:r>
        <w:rPr>
          <w:rFonts w:hint="eastAsia"/>
          <w:b/>
          <w:sz w:val="30"/>
          <w:szCs w:val="30"/>
          <w:u w:val="single"/>
        </w:rPr>
        <w:t>软件工程</w:t>
      </w:r>
      <w:r>
        <w:rPr>
          <w:rFonts w:hint="eastAsia"/>
          <w:b/>
          <w:sz w:val="30"/>
          <w:szCs w:val="30"/>
          <w:u w:val="single"/>
        </w:rPr>
        <w:t xml:space="preserve">1704 </w:t>
      </w:r>
      <w:r>
        <w:rPr>
          <w:b/>
          <w:sz w:val="30"/>
          <w:szCs w:val="30"/>
          <w:u w:val="single"/>
        </w:rPr>
        <w:t xml:space="preserve">       </w:t>
      </w:r>
    </w:p>
    <w:p w:rsidR="00C422FD" w:rsidRDefault="00616FD4">
      <w:pPr>
        <w:ind w:firstLineChars="700" w:firstLine="2108"/>
        <w:jc w:val="left"/>
        <w:rPr>
          <w:b/>
          <w:sz w:val="30"/>
          <w:szCs w:val="30"/>
          <w:u w:val="single"/>
        </w:rPr>
      </w:pPr>
      <w:r>
        <w:rPr>
          <w:rFonts w:hint="eastAsia"/>
          <w:b/>
          <w:sz w:val="30"/>
          <w:szCs w:val="30"/>
        </w:rPr>
        <w:t>成</w:t>
      </w:r>
      <w:r>
        <w:rPr>
          <w:rFonts w:hint="eastAsia"/>
          <w:b/>
          <w:sz w:val="30"/>
          <w:szCs w:val="30"/>
        </w:rPr>
        <w:t xml:space="preserve">    </w:t>
      </w:r>
      <w:r>
        <w:rPr>
          <w:rFonts w:hint="eastAsia"/>
          <w:b/>
          <w:sz w:val="30"/>
          <w:szCs w:val="30"/>
        </w:rPr>
        <w:t>员：</w:t>
      </w:r>
      <w:r w:rsidR="00010D35">
        <w:rPr>
          <w:rFonts w:hint="eastAsia"/>
          <w:b/>
          <w:sz w:val="30"/>
          <w:szCs w:val="30"/>
          <w:u w:val="single"/>
        </w:rPr>
        <w:t>陈昱熹</w:t>
      </w:r>
      <w:r w:rsidR="00010D35">
        <w:rPr>
          <w:b/>
          <w:sz w:val="30"/>
          <w:szCs w:val="30"/>
          <w:u w:val="single"/>
        </w:rPr>
        <w:t xml:space="preserve">   </w:t>
      </w:r>
      <w:r>
        <w:rPr>
          <w:rFonts w:hint="eastAsia"/>
          <w:b/>
          <w:sz w:val="30"/>
          <w:szCs w:val="30"/>
          <w:u w:val="single"/>
        </w:rPr>
        <w:t>组长</w:t>
      </w:r>
      <w:r>
        <w:rPr>
          <w:b/>
          <w:sz w:val="30"/>
          <w:szCs w:val="30"/>
          <w:u w:val="single"/>
        </w:rPr>
        <w:t xml:space="preserve">  </w:t>
      </w:r>
    </w:p>
    <w:p w:rsidR="00C422FD" w:rsidRDefault="00010D35">
      <w:pPr>
        <w:ind w:leftChars="1704" w:left="3578"/>
        <w:jc w:val="left"/>
        <w:rPr>
          <w:b/>
          <w:sz w:val="30"/>
          <w:szCs w:val="30"/>
          <w:u w:val="single"/>
        </w:rPr>
      </w:pPr>
      <w:r>
        <w:rPr>
          <w:rFonts w:hint="eastAsia"/>
          <w:b/>
          <w:sz w:val="30"/>
          <w:szCs w:val="30"/>
          <w:u w:val="single"/>
        </w:rPr>
        <w:t>王敏</w:t>
      </w:r>
      <w:r>
        <w:rPr>
          <w:b/>
          <w:sz w:val="30"/>
          <w:szCs w:val="30"/>
          <w:u w:val="single"/>
        </w:rPr>
        <w:t xml:space="preserve">     </w:t>
      </w:r>
      <w:r w:rsidR="00616FD4">
        <w:rPr>
          <w:rFonts w:hint="eastAsia"/>
          <w:b/>
          <w:sz w:val="30"/>
          <w:szCs w:val="30"/>
          <w:u w:val="single"/>
        </w:rPr>
        <w:t>组员</w:t>
      </w:r>
      <w:r w:rsidR="00616FD4">
        <w:rPr>
          <w:b/>
          <w:sz w:val="30"/>
          <w:szCs w:val="30"/>
          <w:u w:val="single"/>
        </w:rPr>
        <w:t xml:space="preserve"> </w:t>
      </w:r>
      <w:r w:rsidR="00616FD4">
        <w:rPr>
          <w:rFonts w:hint="eastAsia"/>
          <w:b/>
          <w:sz w:val="30"/>
          <w:szCs w:val="30"/>
          <w:u w:val="single"/>
        </w:rPr>
        <w:t xml:space="preserve"> </w:t>
      </w:r>
    </w:p>
    <w:p w:rsidR="00C422FD" w:rsidRDefault="00010D35">
      <w:pPr>
        <w:ind w:leftChars="1704" w:left="3578"/>
        <w:jc w:val="left"/>
        <w:rPr>
          <w:b/>
          <w:sz w:val="30"/>
          <w:szCs w:val="30"/>
          <w:u w:val="single"/>
        </w:rPr>
      </w:pPr>
      <w:r>
        <w:rPr>
          <w:rFonts w:hint="eastAsia"/>
          <w:b/>
          <w:sz w:val="30"/>
          <w:szCs w:val="30"/>
          <w:u w:val="single"/>
        </w:rPr>
        <w:t>马宇轩</w:t>
      </w:r>
      <w:r w:rsidR="00616FD4">
        <w:rPr>
          <w:rFonts w:hint="eastAsia"/>
          <w:b/>
          <w:sz w:val="30"/>
          <w:szCs w:val="30"/>
          <w:u w:val="single"/>
        </w:rPr>
        <w:t xml:space="preserve"> </w:t>
      </w:r>
      <w:r w:rsidR="00616FD4">
        <w:rPr>
          <w:b/>
          <w:sz w:val="30"/>
          <w:szCs w:val="30"/>
          <w:u w:val="single"/>
        </w:rPr>
        <w:t xml:space="preserve">  </w:t>
      </w:r>
      <w:r w:rsidR="00616FD4">
        <w:rPr>
          <w:rFonts w:hint="eastAsia"/>
          <w:b/>
          <w:sz w:val="30"/>
          <w:szCs w:val="30"/>
          <w:u w:val="single"/>
        </w:rPr>
        <w:t>组员</w:t>
      </w:r>
      <w:r w:rsidR="00616FD4">
        <w:rPr>
          <w:b/>
          <w:sz w:val="30"/>
          <w:szCs w:val="30"/>
          <w:u w:val="single"/>
        </w:rPr>
        <w:t xml:space="preserve">  </w:t>
      </w:r>
    </w:p>
    <w:p w:rsidR="00C422FD" w:rsidRDefault="00C422FD">
      <w:pPr>
        <w:ind w:leftChars="1704" w:left="3578"/>
        <w:jc w:val="left"/>
        <w:rPr>
          <w:b/>
          <w:sz w:val="30"/>
          <w:szCs w:val="30"/>
          <w:u w:val="single"/>
        </w:rPr>
      </w:pPr>
    </w:p>
    <w:p w:rsidR="00C422FD" w:rsidRDefault="00C422FD">
      <w:pPr>
        <w:ind w:leftChars="1704" w:left="3578"/>
        <w:jc w:val="left"/>
        <w:rPr>
          <w:b/>
          <w:sz w:val="30"/>
          <w:szCs w:val="30"/>
          <w:u w:val="single"/>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481"/>
        <w:gridCol w:w="4201"/>
      </w:tblGrid>
      <w:tr w:rsidR="00C422FD">
        <w:tc>
          <w:tcPr>
            <w:tcW w:w="2840" w:type="dxa"/>
          </w:tcPr>
          <w:p w:rsidR="00C422FD" w:rsidRDefault="00616FD4">
            <w:pPr>
              <w:rPr>
                <w:szCs w:val="20"/>
              </w:rPr>
            </w:pPr>
            <w:r>
              <w:rPr>
                <w:rFonts w:hint="eastAsia"/>
                <w:szCs w:val="20"/>
              </w:rPr>
              <w:t>文件状态：</w:t>
            </w:r>
          </w:p>
        </w:tc>
        <w:tc>
          <w:tcPr>
            <w:tcW w:w="1481" w:type="dxa"/>
          </w:tcPr>
          <w:p w:rsidR="00C422FD" w:rsidRDefault="00616FD4">
            <w:pPr>
              <w:rPr>
                <w:szCs w:val="20"/>
              </w:rPr>
            </w:pPr>
            <w:r>
              <w:rPr>
                <w:rFonts w:hint="eastAsia"/>
                <w:szCs w:val="20"/>
              </w:rPr>
              <w:t>文件标识：</w:t>
            </w:r>
          </w:p>
        </w:tc>
        <w:tc>
          <w:tcPr>
            <w:tcW w:w="4201" w:type="dxa"/>
          </w:tcPr>
          <w:p w:rsidR="00C422FD" w:rsidRDefault="00616FD4">
            <w:pPr>
              <w:rPr>
                <w:rFonts w:eastAsia="等线"/>
                <w:szCs w:val="20"/>
              </w:rPr>
            </w:pPr>
            <w:r>
              <w:rPr>
                <w:rFonts w:hint="eastAsia"/>
                <w:szCs w:val="20"/>
              </w:rPr>
              <w:t>SE-2019-G08</w:t>
            </w:r>
          </w:p>
        </w:tc>
      </w:tr>
      <w:tr w:rsidR="00C422FD">
        <w:tc>
          <w:tcPr>
            <w:tcW w:w="2840" w:type="dxa"/>
          </w:tcPr>
          <w:p w:rsidR="00C422FD" w:rsidRDefault="00616FD4">
            <w:pPr>
              <w:rPr>
                <w:szCs w:val="20"/>
              </w:rPr>
            </w:pPr>
            <w:r>
              <w:rPr>
                <w:rFonts w:hint="eastAsia"/>
                <w:szCs w:val="20"/>
              </w:rPr>
              <w:t>[    ]:</w:t>
            </w:r>
            <w:r>
              <w:rPr>
                <w:rFonts w:hint="eastAsia"/>
                <w:szCs w:val="20"/>
              </w:rPr>
              <w:t>草稿</w:t>
            </w:r>
          </w:p>
        </w:tc>
        <w:tc>
          <w:tcPr>
            <w:tcW w:w="1481" w:type="dxa"/>
          </w:tcPr>
          <w:p w:rsidR="00C422FD" w:rsidRDefault="00616FD4">
            <w:pPr>
              <w:rPr>
                <w:szCs w:val="20"/>
              </w:rPr>
            </w:pPr>
            <w:r>
              <w:rPr>
                <w:rFonts w:hint="eastAsia"/>
                <w:szCs w:val="20"/>
              </w:rPr>
              <w:t>当前版本：</w:t>
            </w:r>
          </w:p>
        </w:tc>
        <w:tc>
          <w:tcPr>
            <w:tcW w:w="4201" w:type="dxa"/>
          </w:tcPr>
          <w:p w:rsidR="00C422FD" w:rsidRDefault="00616FD4">
            <w:pPr>
              <w:rPr>
                <w:rFonts w:eastAsia="等线"/>
                <w:szCs w:val="20"/>
              </w:rPr>
            </w:pPr>
            <w:r>
              <w:rPr>
                <w:rFonts w:hint="eastAsia"/>
                <w:szCs w:val="20"/>
              </w:rPr>
              <w:t>2.0</w:t>
            </w:r>
          </w:p>
        </w:tc>
      </w:tr>
      <w:tr w:rsidR="00C422FD">
        <w:tc>
          <w:tcPr>
            <w:tcW w:w="2840" w:type="dxa"/>
          </w:tcPr>
          <w:p w:rsidR="00C422FD" w:rsidRDefault="00616FD4">
            <w:pPr>
              <w:rPr>
                <w:szCs w:val="20"/>
              </w:rPr>
            </w:pPr>
            <w:r>
              <w:rPr>
                <w:rFonts w:hint="eastAsia"/>
                <w:szCs w:val="20"/>
              </w:rPr>
              <w:t xml:space="preserve">[ </w:t>
            </w:r>
            <w:r>
              <w:rPr>
                <w:rFonts w:hint="eastAsia"/>
                <w:szCs w:val="20"/>
              </w:rPr>
              <w:t>√</w:t>
            </w:r>
            <w:r>
              <w:rPr>
                <w:rFonts w:hint="eastAsia"/>
                <w:szCs w:val="20"/>
              </w:rPr>
              <w:t xml:space="preserve"> ]:</w:t>
            </w:r>
            <w:r>
              <w:rPr>
                <w:rFonts w:hint="eastAsia"/>
                <w:szCs w:val="20"/>
              </w:rPr>
              <w:t>正式发布</w:t>
            </w:r>
          </w:p>
        </w:tc>
        <w:tc>
          <w:tcPr>
            <w:tcW w:w="1481" w:type="dxa"/>
          </w:tcPr>
          <w:p w:rsidR="00C422FD" w:rsidRDefault="00616FD4">
            <w:pPr>
              <w:rPr>
                <w:szCs w:val="20"/>
              </w:rPr>
            </w:pPr>
            <w:r>
              <w:rPr>
                <w:rFonts w:hint="eastAsia"/>
                <w:szCs w:val="20"/>
              </w:rPr>
              <w:t>作</w:t>
            </w:r>
            <w:r>
              <w:rPr>
                <w:rFonts w:hint="eastAsia"/>
                <w:szCs w:val="20"/>
              </w:rPr>
              <w:t xml:space="preserve">    </w:t>
            </w:r>
            <w:r>
              <w:rPr>
                <w:rFonts w:hint="eastAsia"/>
                <w:szCs w:val="20"/>
              </w:rPr>
              <w:t>者：</w:t>
            </w:r>
          </w:p>
        </w:tc>
        <w:tc>
          <w:tcPr>
            <w:tcW w:w="4201" w:type="dxa"/>
          </w:tcPr>
          <w:p w:rsidR="00C422FD" w:rsidRDefault="00010D35">
            <w:pPr>
              <w:rPr>
                <w:szCs w:val="20"/>
              </w:rPr>
            </w:pPr>
            <w:r>
              <w:rPr>
                <w:rFonts w:ascii="宋体" w:hAnsi="宋体" w:cs="宋体" w:hint="eastAsia"/>
                <w:szCs w:val="21"/>
              </w:rPr>
              <w:t>陈昱熹、马宇轩、王敏</w:t>
            </w:r>
          </w:p>
        </w:tc>
      </w:tr>
      <w:tr w:rsidR="00C422FD">
        <w:tc>
          <w:tcPr>
            <w:tcW w:w="2840" w:type="dxa"/>
          </w:tcPr>
          <w:p w:rsidR="00C422FD" w:rsidRDefault="00616FD4">
            <w:pPr>
              <w:rPr>
                <w:szCs w:val="20"/>
              </w:rPr>
            </w:pPr>
            <w:r>
              <w:rPr>
                <w:rFonts w:hint="eastAsia"/>
                <w:szCs w:val="20"/>
              </w:rPr>
              <w:t>[    ]:</w:t>
            </w:r>
            <w:r>
              <w:rPr>
                <w:rFonts w:hint="eastAsia"/>
                <w:szCs w:val="20"/>
              </w:rPr>
              <w:t>正在修改</w:t>
            </w:r>
          </w:p>
        </w:tc>
        <w:tc>
          <w:tcPr>
            <w:tcW w:w="1481" w:type="dxa"/>
          </w:tcPr>
          <w:p w:rsidR="00C422FD" w:rsidRDefault="00616FD4">
            <w:pPr>
              <w:rPr>
                <w:szCs w:val="20"/>
              </w:rPr>
            </w:pPr>
            <w:r>
              <w:rPr>
                <w:rFonts w:hint="eastAsia"/>
                <w:szCs w:val="20"/>
              </w:rPr>
              <w:t>完成日期：</w:t>
            </w:r>
          </w:p>
        </w:tc>
        <w:tc>
          <w:tcPr>
            <w:tcW w:w="4201" w:type="dxa"/>
          </w:tcPr>
          <w:p w:rsidR="00C422FD" w:rsidRDefault="00616FD4">
            <w:pPr>
              <w:rPr>
                <w:szCs w:val="20"/>
              </w:rPr>
            </w:pPr>
            <w:r>
              <w:rPr>
                <w:rFonts w:hint="eastAsia"/>
                <w:szCs w:val="20"/>
              </w:rPr>
              <w:t>201</w:t>
            </w:r>
            <w:r>
              <w:rPr>
                <w:szCs w:val="20"/>
              </w:rPr>
              <w:t>9</w:t>
            </w:r>
            <w:r>
              <w:rPr>
                <w:rFonts w:hint="eastAsia"/>
                <w:szCs w:val="20"/>
              </w:rPr>
              <w:t>年</w:t>
            </w:r>
            <w:r>
              <w:rPr>
                <w:rFonts w:hint="eastAsia"/>
                <w:szCs w:val="20"/>
              </w:rPr>
              <w:t>6</w:t>
            </w:r>
            <w:r>
              <w:rPr>
                <w:rFonts w:hint="eastAsia"/>
                <w:szCs w:val="20"/>
              </w:rPr>
              <w:t>月</w:t>
            </w:r>
            <w:r>
              <w:rPr>
                <w:rFonts w:hint="eastAsia"/>
                <w:szCs w:val="20"/>
              </w:rPr>
              <w:t>18</w:t>
            </w:r>
            <w:r>
              <w:rPr>
                <w:rFonts w:hint="eastAsia"/>
                <w:szCs w:val="20"/>
              </w:rPr>
              <w:t>日</w:t>
            </w:r>
          </w:p>
        </w:tc>
      </w:tr>
    </w:tbl>
    <w:p w:rsidR="00C422FD" w:rsidRDefault="00C422FD">
      <w:pPr>
        <w:tabs>
          <w:tab w:val="left" w:pos="6510"/>
          <w:tab w:val="left" w:pos="6615"/>
        </w:tabs>
        <w:spacing w:line="360" w:lineRule="auto"/>
        <w:ind w:rightChars="867" w:right="1821" w:firstLineChars="800" w:firstLine="1920"/>
        <w:rPr>
          <w:bCs/>
          <w:sz w:val="24"/>
          <w:szCs w:val="20"/>
          <w:u w:val="single"/>
        </w:rPr>
      </w:pPr>
    </w:p>
    <w:p w:rsidR="00C422FD" w:rsidRDefault="00616FD4">
      <w:pPr>
        <w:keepNext/>
        <w:keepLines/>
        <w:spacing w:before="340" w:after="330" w:line="578" w:lineRule="auto"/>
        <w:outlineLvl w:val="0"/>
        <w:rPr>
          <w:b/>
          <w:bCs/>
          <w:kern w:val="44"/>
          <w:sz w:val="44"/>
          <w:szCs w:val="44"/>
        </w:rPr>
      </w:pPr>
      <w:bookmarkStart w:id="2" w:name="_Toc509735718"/>
      <w:bookmarkStart w:id="3" w:name="_Toc9702740"/>
      <w:bookmarkStart w:id="4" w:name="_Toc509078441"/>
      <w:bookmarkStart w:id="5" w:name="_Toc510188343"/>
      <w:bookmarkStart w:id="6" w:name="_Toc510195925"/>
      <w:bookmarkStart w:id="7" w:name="_Toc515906860"/>
      <w:r>
        <w:rPr>
          <w:rFonts w:hint="eastAsia"/>
          <w:b/>
          <w:bCs/>
          <w:kern w:val="44"/>
          <w:sz w:val="44"/>
          <w:szCs w:val="44"/>
        </w:rPr>
        <w:t>版本历史</w:t>
      </w:r>
      <w:bookmarkEnd w:id="2"/>
      <w:bookmarkEnd w:id="3"/>
      <w:bookmarkEnd w:id="4"/>
      <w:bookmarkEnd w:id="5"/>
      <w:bookmarkEnd w:id="6"/>
      <w:bookmarkEnd w:id="7"/>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2"/>
        <w:gridCol w:w="1609"/>
        <w:gridCol w:w="1732"/>
        <w:gridCol w:w="2270"/>
        <w:gridCol w:w="2184"/>
      </w:tblGrid>
      <w:tr w:rsidR="00C422FD">
        <w:tc>
          <w:tcPr>
            <w:tcW w:w="1452" w:type="dxa"/>
            <w:shd w:val="clear" w:color="auto" w:fill="D7D7D7"/>
          </w:tcPr>
          <w:p w:rsidR="00C422FD" w:rsidRDefault="00616FD4">
            <w:pPr>
              <w:jc w:val="center"/>
              <w:rPr>
                <w:rFonts w:ascii="宋体" w:hAnsi="宋体" w:cs="宋体"/>
                <w:b/>
                <w:bCs/>
                <w:szCs w:val="21"/>
              </w:rPr>
            </w:pPr>
            <w:bookmarkStart w:id="8" w:name="_Hlk9703440"/>
            <w:r>
              <w:rPr>
                <w:rFonts w:ascii="宋体" w:hAnsi="宋体" w:cs="宋体" w:hint="eastAsia"/>
                <w:b/>
                <w:bCs/>
                <w:szCs w:val="21"/>
              </w:rPr>
              <w:t>版本/状态</w:t>
            </w:r>
          </w:p>
        </w:tc>
        <w:tc>
          <w:tcPr>
            <w:tcW w:w="1609" w:type="dxa"/>
            <w:shd w:val="clear" w:color="auto" w:fill="D7D7D7"/>
          </w:tcPr>
          <w:p w:rsidR="00C422FD" w:rsidRDefault="00616FD4">
            <w:pPr>
              <w:jc w:val="center"/>
              <w:rPr>
                <w:rFonts w:ascii="宋体" w:hAnsi="宋体" w:cs="宋体"/>
                <w:b/>
                <w:bCs/>
                <w:szCs w:val="21"/>
              </w:rPr>
            </w:pPr>
            <w:r>
              <w:rPr>
                <w:rFonts w:ascii="宋体" w:hAnsi="宋体" w:cs="宋体" w:hint="eastAsia"/>
                <w:b/>
                <w:bCs/>
                <w:szCs w:val="21"/>
              </w:rPr>
              <w:t>作者</w:t>
            </w:r>
          </w:p>
        </w:tc>
        <w:tc>
          <w:tcPr>
            <w:tcW w:w="1732" w:type="dxa"/>
            <w:shd w:val="clear" w:color="auto" w:fill="D7D7D7"/>
          </w:tcPr>
          <w:p w:rsidR="00C422FD" w:rsidRDefault="00616FD4">
            <w:pPr>
              <w:jc w:val="center"/>
              <w:rPr>
                <w:rFonts w:ascii="宋体" w:hAnsi="宋体" w:cs="宋体"/>
                <w:b/>
                <w:bCs/>
                <w:szCs w:val="21"/>
              </w:rPr>
            </w:pPr>
            <w:r>
              <w:rPr>
                <w:rFonts w:ascii="宋体" w:hAnsi="宋体" w:cs="宋体" w:hint="eastAsia"/>
                <w:b/>
                <w:bCs/>
                <w:szCs w:val="21"/>
              </w:rPr>
              <w:t>参与者</w:t>
            </w:r>
          </w:p>
        </w:tc>
        <w:tc>
          <w:tcPr>
            <w:tcW w:w="2270" w:type="dxa"/>
            <w:shd w:val="clear" w:color="auto" w:fill="D7D7D7"/>
          </w:tcPr>
          <w:p w:rsidR="00C422FD" w:rsidRDefault="00616FD4">
            <w:pPr>
              <w:jc w:val="center"/>
              <w:rPr>
                <w:rFonts w:ascii="宋体" w:hAnsi="宋体" w:cs="宋体"/>
                <w:b/>
                <w:bCs/>
                <w:szCs w:val="21"/>
              </w:rPr>
            </w:pPr>
            <w:r>
              <w:rPr>
                <w:rFonts w:ascii="宋体" w:hAnsi="宋体" w:cs="宋体" w:hint="eastAsia"/>
                <w:b/>
                <w:bCs/>
                <w:szCs w:val="21"/>
              </w:rPr>
              <w:t>起止日期</w:t>
            </w:r>
          </w:p>
        </w:tc>
        <w:tc>
          <w:tcPr>
            <w:tcW w:w="2184" w:type="dxa"/>
            <w:shd w:val="clear" w:color="auto" w:fill="D7D7D7"/>
          </w:tcPr>
          <w:p w:rsidR="00C422FD" w:rsidRDefault="00616FD4">
            <w:pPr>
              <w:jc w:val="center"/>
              <w:rPr>
                <w:rFonts w:ascii="宋体" w:hAnsi="宋体" w:cs="宋体"/>
                <w:b/>
                <w:bCs/>
                <w:szCs w:val="21"/>
              </w:rPr>
            </w:pPr>
            <w:r>
              <w:rPr>
                <w:rFonts w:ascii="宋体" w:hAnsi="宋体" w:cs="宋体" w:hint="eastAsia"/>
                <w:b/>
                <w:bCs/>
                <w:szCs w:val="21"/>
              </w:rPr>
              <w:t>备注</w:t>
            </w:r>
          </w:p>
        </w:tc>
      </w:tr>
      <w:tr w:rsidR="00C422FD">
        <w:tc>
          <w:tcPr>
            <w:tcW w:w="1452" w:type="dxa"/>
            <w:shd w:val="clear" w:color="auto" w:fill="auto"/>
          </w:tcPr>
          <w:p w:rsidR="00C422FD" w:rsidRDefault="00616FD4">
            <w:pPr>
              <w:rPr>
                <w:rFonts w:ascii="宋体" w:hAnsi="宋体" w:cs="宋体"/>
                <w:szCs w:val="21"/>
              </w:rPr>
            </w:pPr>
            <w:r>
              <w:rPr>
                <w:rFonts w:ascii="宋体" w:hAnsi="宋体" w:cs="宋体" w:hint="eastAsia"/>
                <w:szCs w:val="21"/>
              </w:rPr>
              <w:t>1.0</w:t>
            </w:r>
          </w:p>
        </w:tc>
        <w:tc>
          <w:tcPr>
            <w:tcW w:w="1609" w:type="dxa"/>
            <w:shd w:val="clear" w:color="auto" w:fill="auto"/>
          </w:tcPr>
          <w:p w:rsidR="00C422FD" w:rsidRDefault="00010D35">
            <w:pPr>
              <w:rPr>
                <w:rFonts w:ascii="宋体" w:eastAsia="等线" w:hAnsi="宋体" w:cs="宋体"/>
                <w:szCs w:val="21"/>
              </w:rPr>
            </w:pPr>
            <w:r>
              <w:rPr>
                <w:rFonts w:ascii="宋体" w:hAnsi="宋体" w:cs="宋体" w:hint="eastAsia"/>
                <w:szCs w:val="21"/>
              </w:rPr>
              <w:t>陈昱熹、马宇轩、王敏</w:t>
            </w:r>
          </w:p>
        </w:tc>
        <w:tc>
          <w:tcPr>
            <w:tcW w:w="1732" w:type="dxa"/>
            <w:shd w:val="clear" w:color="auto" w:fill="auto"/>
          </w:tcPr>
          <w:p w:rsidR="00C422FD" w:rsidRDefault="00010D35">
            <w:pPr>
              <w:rPr>
                <w:rFonts w:ascii="宋体" w:hAnsi="宋体" w:cs="宋体"/>
                <w:szCs w:val="21"/>
              </w:rPr>
            </w:pPr>
            <w:r>
              <w:rPr>
                <w:rFonts w:ascii="宋体" w:hAnsi="宋体" w:cs="宋体" w:hint="eastAsia"/>
                <w:szCs w:val="21"/>
              </w:rPr>
              <w:t>陈昱熹、马宇轩、王敏</w:t>
            </w:r>
          </w:p>
        </w:tc>
        <w:tc>
          <w:tcPr>
            <w:tcW w:w="2270" w:type="dxa"/>
            <w:shd w:val="clear" w:color="auto" w:fill="auto"/>
          </w:tcPr>
          <w:p w:rsidR="00C422FD" w:rsidRDefault="00616FD4">
            <w:pPr>
              <w:rPr>
                <w:rFonts w:ascii="宋体" w:hAnsi="宋体" w:cs="宋体"/>
                <w:szCs w:val="21"/>
              </w:rPr>
            </w:pPr>
            <w:r>
              <w:rPr>
                <w:rFonts w:ascii="宋体" w:hAnsi="宋体" w:cs="宋体" w:hint="eastAsia"/>
                <w:szCs w:val="21"/>
              </w:rPr>
              <w:t>2019/05/</w:t>
            </w:r>
            <w:r>
              <w:rPr>
                <w:rFonts w:ascii="宋体" w:hAnsi="宋体" w:cs="宋体"/>
                <w:szCs w:val="21"/>
              </w:rPr>
              <w:t>24</w:t>
            </w:r>
          </w:p>
          <w:p w:rsidR="00C422FD" w:rsidRDefault="00C422FD">
            <w:pPr>
              <w:rPr>
                <w:rFonts w:ascii="宋体" w:hAnsi="宋体" w:cs="宋体"/>
                <w:szCs w:val="21"/>
              </w:rPr>
            </w:pPr>
          </w:p>
        </w:tc>
        <w:tc>
          <w:tcPr>
            <w:tcW w:w="2184" w:type="dxa"/>
            <w:shd w:val="clear" w:color="auto" w:fill="auto"/>
          </w:tcPr>
          <w:p w:rsidR="00C422FD" w:rsidRDefault="00616FD4">
            <w:pPr>
              <w:rPr>
                <w:rFonts w:ascii="宋体" w:hAnsi="宋体" w:cs="宋体"/>
                <w:szCs w:val="21"/>
              </w:rPr>
            </w:pPr>
            <w:r>
              <w:rPr>
                <w:rFonts w:ascii="宋体" w:hAnsi="宋体" w:cs="宋体" w:hint="eastAsia"/>
                <w:szCs w:val="21"/>
              </w:rPr>
              <w:t>初步完成系统测试计划报告</w:t>
            </w:r>
          </w:p>
        </w:tc>
      </w:tr>
      <w:tr w:rsidR="00C422FD">
        <w:tc>
          <w:tcPr>
            <w:tcW w:w="1452" w:type="dxa"/>
            <w:shd w:val="clear" w:color="auto" w:fill="auto"/>
          </w:tcPr>
          <w:p w:rsidR="00C422FD" w:rsidRDefault="00616FD4">
            <w:pPr>
              <w:rPr>
                <w:rFonts w:ascii="宋体" w:hAnsi="宋体" w:cs="宋体"/>
                <w:szCs w:val="21"/>
              </w:rPr>
            </w:pPr>
            <w:r>
              <w:rPr>
                <w:rFonts w:ascii="宋体" w:hAnsi="宋体" w:cs="宋体" w:hint="eastAsia"/>
                <w:szCs w:val="21"/>
              </w:rPr>
              <w:t>2.0</w:t>
            </w:r>
          </w:p>
        </w:tc>
        <w:tc>
          <w:tcPr>
            <w:tcW w:w="1609" w:type="dxa"/>
            <w:shd w:val="clear" w:color="auto" w:fill="auto"/>
          </w:tcPr>
          <w:p w:rsidR="00C422FD" w:rsidRDefault="00010D35">
            <w:pPr>
              <w:rPr>
                <w:rFonts w:ascii="宋体" w:hAnsi="宋体" w:cs="宋体"/>
                <w:szCs w:val="21"/>
              </w:rPr>
            </w:pPr>
            <w:r>
              <w:rPr>
                <w:rFonts w:ascii="宋体" w:hAnsi="宋体" w:cs="宋体" w:hint="eastAsia"/>
                <w:szCs w:val="21"/>
              </w:rPr>
              <w:t>陈昱熹、马宇轩、王敏</w:t>
            </w:r>
          </w:p>
        </w:tc>
        <w:tc>
          <w:tcPr>
            <w:tcW w:w="1732" w:type="dxa"/>
            <w:shd w:val="clear" w:color="auto" w:fill="auto"/>
          </w:tcPr>
          <w:p w:rsidR="00C422FD" w:rsidRDefault="00010D35">
            <w:pPr>
              <w:rPr>
                <w:rFonts w:ascii="宋体" w:hAnsi="宋体" w:cs="宋体"/>
                <w:szCs w:val="21"/>
              </w:rPr>
            </w:pPr>
            <w:r>
              <w:rPr>
                <w:rFonts w:ascii="宋体" w:hAnsi="宋体" w:cs="宋体" w:hint="eastAsia"/>
                <w:szCs w:val="21"/>
              </w:rPr>
              <w:t>陈昱熹、马宇轩、王敏</w:t>
            </w:r>
          </w:p>
        </w:tc>
        <w:tc>
          <w:tcPr>
            <w:tcW w:w="2270" w:type="dxa"/>
            <w:shd w:val="clear" w:color="auto" w:fill="auto"/>
          </w:tcPr>
          <w:p w:rsidR="00C422FD" w:rsidRDefault="00616FD4">
            <w:pPr>
              <w:rPr>
                <w:rFonts w:ascii="宋体" w:hAnsi="宋体" w:cs="宋体"/>
                <w:szCs w:val="21"/>
              </w:rPr>
            </w:pPr>
            <w:r>
              <w:rPr>
                <w:rFonts w:ascii="宋体" w:hAnsi="宋体" w:cs="宋体" w:hint="eastAsia"/>
                <w:szCs w:val="21"/>
              </w:rPr>
              <w:t>2019-0</w:t>
            </w:r>
            <w:r>
              <w:rPr>
                <w:rFonts w:ascii="宋体" w:hAnsi="宋体" w:cs="宋体"/>
                <w:szCs w:val="21"/>
              </w:rPr>
              <w:t>5</w:t>
            </w:r>
            <w:r>
              <w:rPr>
                <w:rFonts w:ascii="宋体" w:hAnsi="宋体" w:cs="宋体" w:hint="eastAsia"/>
                <w:szCs w:val="21"/>
              </w:rPr>
              <w:t>-25</w:t>
            </w:r>
          </w:p>
        </w:tc>
        <w:tc>
          <w:tcPr>
            <w:tcW w:w="2184" w:type="dxa"/>
            <w:shd w:val="clear" w:color="auto" w:fill="auto"/>
          </w:tcPr>
          <w:p w:rsidR="00C422FD" w:rsidRDefault="00616FD4">
            <w:pPr>
              <w:rPr>
                <w:rFonts w:ascii="宋体" w:hAnsi="宋体" w:cs="宋体"/>
                <w:szCs w:val="21"/>
              </w:rPr>
            </w:pPr>
            <w:r>
              <w:rPr>
                <w:rFonts w:ascii="宋体" w:hAnsi="宋体" w:cs="宋体" w:hint="eastAsia"/>
                <w:szCs w:val="21"/>
              </w:rPr>
              <w:t>修改测试计划报告</w:t>
            </w:r>
          </w:p>
        </w:tc>
      </w:tr>
      <w:tr w:rsidR="00C422FD">
        <w:tc>
          <w:tcPr>
            <w:tcW w:w="1452" w:type="dxa"/>
            <w:shd w:val="clear" w:color="auto" w:fill="auto"/>
          </w:tcPr>
          <w:p w:rsidR="00C422FD" w:rsidRDefault="00616FD4">
            <w:pPr>
              <w:rPr>
                <w:rFonts w:ascii="宋体" w:hAnsi="宋体" w:cs="宋体"/>
                <w:szCs w:val="21"/>
              </w:rPr>
            </w:pPr>
            <w:r>
              <w:rPr>
                <w:rFonts w:ascii="宋体" w:hAnsi="宋体" w:cs="宋体" w:hint="eastAsia"/>
                <w:szCs w:val="21"/>
              </w:rPr>
              <w:t>3.0</w:t>
            </w:r>
          </w:p>
        </w:tc>
        <w:tc>
          <w:tcPr>
            <w:tcW w:w="1609" w:type="dxa"/>
            <w:shd w:val="clear" w:color="auto" w:fill="auto"/>
          </w:tcPr>
          <w:p w:rsidR="00C422FD" w:rsidRDefault="00010D35">
            <w:pPr>
              <w:rPr>
                <w:rFonts w:ascii="宋体" w:hAnsi="宋体" w:cs="宋体"/>
                <w:szCs w:val="21"/>
              </w:rPr>
            </w:pPr>
            <w:r>
              <w:rPr>
                <w:rFonts w:ascii="宋体" w:hAnsi="宋体" w:cs="宋体" w:hint="eastAsia"/>
                <w:szCs w:val="21"/>
              </w:rPr>
              <w:t>陈昱熹、马宇轩、王敏</w:t>
            </w:r>
          </w:p>
        </w:tc>
        <w:tc>
          <w:tcPr>
            <w:tcW w:w="1732" w:type="dxa"/>
            <w:shd w:val="clear" w:color="auto" w:fill="auto"/>
          </w:tcPr>
          <w:p w:rsidR="00C422FD" w:rsidRDefault="00010D35">
            <w:pPr>
              <w:rPr>
                <w:rFonts w:ascii="宋体" w:hAnsi="宋体" w:cs="宋体"/>
                <w:szCs w:val="21"/>
              </w:rPr>
            </w:pPr>
            <w:r>
              <w:rPr>
                <w:rFonts w:ascii="宋体" w:hAnsi="宋体" w:cs="宋体" w:hint="eastAsia"/>
                <w:szCs w:val="21"/>
              </w:rPr>
              <w:t>陈昱熹、马宇轩、王敏</w:t>
            </w:r>
          </w:p>
        </w:tc>
        <w:tc>
          <w:tcPr>
            <w:tcW w:w="2270" w:type="dxa"/>
            <w:shd w:val="clear" w:color="auto" w:fill="auto"/>
          </w:tcPr>
          <w:p w:rsidR="00C422FD" w:rsidRDefault="00616FD4">
            <w:pPr>
              <w:rPr>
                <w:rFonts w:ascii="宋体" w:hAnsi="宋体" w:cs="宋体"/>
                <w:szCs w:val="21"/>
              </w:rPr>
            </w:pPr>
            <w:r>
              <w:rPr>
                <w:rFonts w:hint="eastAsia"/>
                <w:szCs w:val="20"/>
              </w:rPr>
              <w:t>201</w:t>
            </w:r>
            <w:r>
              <w:rPr>
                <w:szCs w:val="20"/>
              </w:rPr>
              <w:t>9</w:t>
            </w:r>
            <w:r>
              <w:rPr>
                <w:rFonts w:hint="eastAsia"/>
                <w:szCs w:val="20"/>
              </w:rPr>
              <w:t>/6/15</w:t>
            </w:r>
          </w:p>
        </w:tc>
        <w:tc>
          <w:tcPr>
            <w:tcW w:w="2184" w:type="dxa"/>
            <w:shd w:val="clear" w:color="auto" w:fill="auto"/>
          </w:tcPr>
          <w:p w:rsidR="00C422FD" w:rsidRDefault="00616FD4">
            <w:pPr>
              <w:rPr>
                <w:rFonts w:ascii="宋体" w:hAnsi="宋体" w:cs="宋体"/>
                <w:szCs w:val="21"/>
              </w:rPr>
            </w:pPr>
            <w:r>
              <w:rPr>
                <w:rFonts w:ascii="宋体" w:hAnsi="宋体" w:cs="宋体" w:hint="eastAsia"/>
                <w:szCs w:val="21"/>
              </w:rPr>
              <w:t>再修改测试计划报告</w:t>
            </w:r>
          </w:p>
        </w:tc>
      </w:tr>
      <w:tr w:rsidR="00C422FD">
        <w:tc>
          <w:tcPr>
            <w:tcW w:w="1452" w:type="dxa"/>
            <w:shd w:val="clear" w:color="auto" w:fill="auto"/>
          </w:tcPr>
          <w:p w:rsidR="00C422FD" w:rsidRDefault="00616FD4">
            <w:pPr>
              <w:rPr>
                <w:rFonts w:ascii="宋体" w:hAnsi="宋体" w:cs="宋体"/>
                <w:szCs w:val="21"/>
              </w:rPr>
            </w:pPr>
            <w:r>
              <w:rPr>
                <w:rFonts w:ascii="宋体" w:hAnsi="宋体" w:cs="宋体" w:hint="eastAsia"/>
                <w:szCs w:val="21"/>
              </w:rPr>
              <w:t>4.0</w:t>
            </w:r>
          </w:p>
        </w:tc>
        <w:tc>
          <w:tcPr>
            <w:tcW w:w="1609" w:type="dxa"/>
            <w:shd w:val="clear" w:color="auto" w:fill="auto"/>
          </w:tcPr>
          <w:p w:rsidR="00C422FD" w:rsidRDefault="00010D35">
            <w:pPr>
              <w:rPr>
                <w:rFonts w:ascii="宋体" w:hAnsi="宋体" w:cs="宋体"/>
                <w:szCs w:val="21"/>
              </w:rPr>
            </w:pPr>
            <w:r>
              <w:rPr>
                <w:rFonts w:ascii="宋体" w:hAnsi="宋体" w:cs="宋体" w:hint="eastAsia"/>
                <w:szCs w:val="21"/>
              </w:rPr>
              <w:t>陈昱熹、马宇轩、王敏</w:t>
            </w:r>
          </w:p>
        </w:tc>
        <w:tc>
          <w:tcPr>
            <w:tcW w:w="1732" w:type="dxa"/>
            <w:shd w:val="clear" w:color="auto" w:fill="auto"/>
          </w:tcPr>
          <w:p w:rsidR="00C422FD" w:rsidRDefault="00010D35">
            <w:pPr>
              <w:rPr>
                <w:rFonts w:ascii="宋体" w:hAnsi="宋体" w:cs="宋体"/>
                <w:szCs w:val="21"/>
              </w:rPr>
            </w:pPr>
            <w:r>
              <w:rPr>
                <w:rFonts w:ascii="宋体" w:hAnsi="宋体" w:cs="宋体" w:hint="eastAsia"/>
                <w:szCs w:val="21"/>
              </w:rPr>
              <w:t>陈昱熹、马宇轩、王敏</w:t>
            </w:r>
          </w:p>
        </w:tc>
        <w:tc>
          <w:tcPr>
            <w:tcW w:w="2270" w:type="dxa"/>
            <w:shd w:val="clear" w:color="auto" w:fill="auto"/>
          </w:tcPr>
          <w:p w:rsidR="00C422FD" w:rsidRDefault="00616FD4">
            <w:pPr>
              <w:rPr>
                <w:rFonts w:ascii="宋体" w:hAnsi="宋体" w:cs="宋体"/>
                <w:szCs w:val="21"/>
              </w:rPr>
            </w:pPr>
            <w:r>
              <w:rPr>
                <w:rFonts w:hint="eastAsia"/>
                <w:szCs w:val="20"/>
              </w:rPr>
              <w:t>201</w:t>
            </w:r>
            <w:r>
              <w:rPr>
                <w:szCs w:val="20"/>
              </w:rPr>
              <w:t>9</w:t>
            </w:r>
            <w:r>
              <w:rPr>
                <w:rFonts w:hint="eastAsia"/>
                <w:szCs w:val="20"/>
              </w:rPr>
              <w:t>/6/18</w:t>
            </w:r>
          </w:p>
        </w:tc>
        <w:tc>
          <w:tcPr>
            <w:tcW w:w="2184" w:type="dxa"/>
            <w:shd w:val="clear" w:color="auto" w:fill="auto"/>
          </w:tcPr>
          <w:p w:rsidR="00C422FD" w:rsidRDefault="00616FD4">
            <w:pPr>
              <w:rPr>
                <w:rFonts w:ascii="宋体" w:hAnsi="宋体" w:cs="宋体"/>
                <w:szCs w:val="21"/>
              </w:rPr>
            </w:pPr>
            <w:r>
              <w:rPr>
                <w:rFonts w:ascii="宋体" w:hAnsi="宋体" w:cs="宋体" w:hint="eastAsia"/>
                <w:szCs w:val="21"/>
              </w:rPr>
              <w:t>总结评审后修改测试计划报告，对各个测试进行细分</w:t>
            </w:r>
          </w:p>
        </w:tc>
      </w:tr>
      <w:bookmarkEnd w:id="8"/>
    </w:tbl>
    <w:p w:rsidR="00C422FD" w:rsidRDefault="00C422FD">
      <w:pPr>
        <w:jc w:val="left"/>
        <w:rPr>
          <w:b/>
          <w:sz w:val="30"/>
          <w:szCs w:val="30"/>
          <w:u w:val="single"/>
        </w:rPr>
      </w:pPr>
    </w:p>
    <w:p w:rsidR="00C422FD" w:rsidRDefault="00C422FD">
      <w:pPr>
        <w:ind w:leftChars="1704" w:left="3578"/>
        <w:jc w:val="left"/>
        <w:rPr>
          <w:b/>
          <w:sz w:val="30"/>
          <w:szCs w:val="30"/>
          <w:u w:val="single"/>
        </w:rPr>
      </w:pPr>
    </w:p>
    <w:p w:rsidR="00C422FD" w:rsidRDefault="00616FD4">
      <w:pPr>
        <w:rPr>
          <w:rFonts w:ascii="宋体" w:hAnsi="宋体"/>
          <w:sz w:val="28"/>
          <w:szCs w:val="28"/>
        </w:rPr>
      </w:pPr>
      <w:r>
        <w:rPr>
          <w:rFonts w:ascii="宋体" w:hAnsi="宋体" w:hint="eastAsia"/>
          <w:sz w:val="28"/>
          <w:szCs w:val="28"/>
        </w:rPr>
        <w:t>使用模板：ISO软件工程模板</w:t>
      </w:r>
    </w:p>
    <w:p w:rsidR="00C422FD" w:rsidRDefault="00C422FD">
      <w:pPr>
        <w:rPr>
          <w:rFonts w:ascii="宋体" w:hAnsi="宋体"/>
          <w:sz w:val="52"/>
        </w:rPr>
      </w:pPr>
    </w:p>
    <w:p w:rsidR="00C422FD" w:rsidRDefault="00C422FD">
      <w:pPr>
        <w:rPr>
          <w:rFonts w:ascii="宋体" w:hAnsi="宋体"/>
          <w:sz w:val="52"/>
        </w:rPr>
      </w:pPr>
    </w:p>
    <w:p w:rsidR="00C422FD" w:rsidRDefault="00C422FD">
      <w:pPr>
        <w:rPr>
          <w:rFonts w:ascii="宋体" w:hAnsi="宋体"/>
          <w:sz w:val="52"/>
        </w:rPr>
      </w:pPr>
    </w:p>
    <w:p w:rsidR="00C422FD" w:rsidRDefault="00C422FD">
      <w:pPr>
        <w:rPr>
          <w:rFonts w:ascii="宋体" w:hAnsi="宋体"/>
          <w:sz w:val="52"/>
        </w:rPr>
      </w:pPr>
    </w:p>
    <w:p w:rsidR="00C422FD" w:rsidRDefault="00C422FD">
      <w:pPr>
        <w:rPr>
          <w:rFonts w:ascii="宋体" w:hAnsi="宋体"/>
          <w:sz w:val="52"/>
        </w:rPr>
      </w:pPr>
    </w:p>
    <w:p w:rsidR="00C422FD" w:rsidRDefault="00C422FD">
      <w:pPr>
        <w:rPr>
          <w:rFonts w:ascii="宋体" w:hAnsi="宋体"/>
          <w:sz w:val="52"/>
        </w:rPr>
      </w:pPr>
    </w:p>
    <w:p w:rsidR="00C422FD" w:rsidRDefault="00C422FD">
      <w:pPr>
        <w:rPr>
          <w:rFonts w:ascii="宋体" w:hAnsi="宋体"/>
          <w:sz w:val="52"/>
        </w:rPr>
      </w:pPr>
    </w:p>
    <w:bookmarkStart w:id="9" w:name="_Toc22617_WPSOffice_Type3" w:displacedByCustomXml="next"/>
    <w:sdt>
      <w:sdtPr>
        <w:rPr>
          <w:rFonts w:ascii="宋体" w:hAnsi="宋体"/>
          <w:kern w:val="0"/>
          <w:sz w:val="20"/>
          <w:szCs w:val="20"/>
        </w:rPr>
        <w:id w:val="1377736689"/>
        <w15:color w:val="DBDBDB"/>
        <w:docPartObj>
          <w:docPartGallery w:val="Table of Contents"/>
          <w:docPartUnique/>
        </w:docPartObj>
      </w:sdtPr>
      <w:sdtEndPr>
        <w:rPr>
          <w:rFonts w:ascii="Times New Roman" w:hAnsi="Times New Roman"/>
        </w:rPr>
      </w:sdtEndPr>
      <w:sdtContent>
        <w:p w:rsidR="00C422FD" w:rsidRDefault="00616FD4">
          <w:pPr>
            <w:jc w:val="center"/>
          </w:pPr>
          <w:r>
            <w:rPr>
              <w:rFonts w:ascii="宋体" w:hAnsi="宋体"/>
            </w:rPr>
            <w:t>目录</w:t>
          </w:r>
        </w:p>
        <w:p w:rsidR="00C422FD" w:rsidRDefault="00897F05">
          <w:pPr>
            <w:pStyle w:val="WPSOffice1"/>
            <w:tabs>
              <w:tab w:val="right" w:leader="dot" w:pos="8306"/>
            </w:tabs>
          </w:pPr>
          <w:hyperlink w:anchor="_Toc31249_WPSOffice_Level1" w:history="1">
            <w:sdt>
              <w:sdtPr>
                <w:rPr>
                  <w:kern w:val="2"/>
                  <w:sz w:val="21"/>
                  <w:szCs w:val="24"/>
                </w:rPr>
                <w:id w:val="147472438"/>
                <w:placeholder>
                  <w:docPart w:val="{494d4c68-34fc-4013-99ae-d21b531fbca8}"/>
                </w:placeholder>
                <w15:color w:val="509DF3"/>
              </w:sdtPr>
              <w:sdtEndPr/>
              <w:sdtContent>
                <w:r w:rsidR="00616FD4">
                  <w:rPr>
                    <w:rFonts w:hint="eastAsia"/>
                  </w:rPr>
                  <w:t>1.</w:t>
                </w:r>
                <w:r w:rsidR="00616FD4">
                  <w:rPr>
                    <w:rFonts w:hint="eastAsia"/>
                  </w:rPr>
                  <w:t>引言</w:t>
                </w:r>
              </w:sdtContent>
            </w:sdt>
            <w:r w:rsidR="00616FD4">
              <w:tab/>
            </w:r>
            <w:bookmarkStart w:id="10" w:name="_Toc31249_WPSOffice_Level1Page"/>
            <w:r w:rsidR="00616FD4">
              <w:t>5</w:t>
            </w:r>
            <w:bookmarkEnd w:id="10"/>
          </w:hyperlink>
        </w:p>
        <w:p w:rsidR="00C422FD" w:rsidRDefault="00897F05">
          <w:pPr>
            <w:pStyle w:val="WPSOffice2"/>
            <w:tabs>
              <w:tab w:val="right" w:leader="dot" w:pos="8306"/>
            </w:tabs>
            <w:ind w:left="420"/>
          </w:pPr>
          <w:hyperlink w:anchor="_Toc22617_WPSOffice_Level2" w:history="1">
            <w:sdt>
              <w:sdtPr>
                <w:rPr>
                  <w:kern w:val="2"/>
                  <w:sz w:val="21"/>
                  <w:szCs w:val="24"/>
                </w:rPr>
                <w:id w:val="-585772444"/>
                <w:placeholder>
                  <w:docPart w:val="{e382830d-4b85-4174-84ce-0d59f9529840}"/>
                </w:placeholder>
                <w15:color w:val="509DF3"/>
              </w:sdtPr>
              <w:sdtEndPr/>
              <w:sdtContent>
                <w:r w:rsidR="00616FD4">
                  <w:rPr>
                    <w:rFonts w:ascii="Arial" w:eastAsia="黑体" w:hAnsi="Arial" w:hint="eastAsia"/>
                  </w:rPr>
                  <w:t>1.1</w:t>
                </w:r>
                <w:r w:rsidR="00616FD4">
                  <w:rPr>
                    <w:rFonts w:ascii="Arial" w:eastAsia="黑体" w:hAnsi="Arial" w:hint="eastAsia"/>
                  </w:rPr>
                  <w:t>编写目的</w:t>
                </w:r>
              </w:sdtContent>
            </w:sdt>
            <w:r w:rsidR="00616FD4">
              <w:tab/>
            </w:r>
            <w:bookmarkStart w:id="11" w:name="_Toc22617_WPSOffice_Level2Page"/>
            <w:r w:rsidR="00616FD4">
              <w:t>5</w:t>
            </w:r>
            <w:bookmarkEnd w:id="11"/>
          </w:hyperlink>
        </w:p>
        <w:p w:rsidR="00C422FD" w:rsidRDefault="00897F05">
          <w:pPr>
            <w:pStyle w:val="WPSOffice2"/>
            <w:tabs>
              <w:tab w:val="right" w:leader="dot" w:pos="8306"/>
            </w:tabs>
            <w:ind w:left="420"/>
          </w:pPr>
          <w:hyperlink w:anchor="_Toc23793_WPSOffice_Level2" w:history="1">
            <w:sdt>
              <w:sdtPr>
                <w:rPr>
                  <w:kern w:val="2"/>
                  <w:sz w:val="21"/>
                  <w:szCs w:val="24"/>
                </w:rPr>
                <w:id w:val="-1498793857"/>
                <w:placeholder>
                  <w:docPart w:val="{12b2e861-f79e-458d-ba1f-ee9aae2dcedc}"/>
                </w:placeholder>
                <w15:color w:val="509DF3"/>
              </w:sdtPr>
              <w:sdtEndPr/>
              <w:sdtContent>
                <w:r w:rsidR="00616FD4">
                  <w:rPr>
                    <w:rFonts w:ascii="Arial" w:eastAsia="黑体" w:hAnsi="Arial" w:hint="eastAsia"/>
                  </w:rPr>
                  <w:t>1.2</w:t>
                </w:r>
                <w:r w:rsidR="00616FD4">
                  <w:rPr>
                    <w:rFonts w:ascii="Arial" w:eastAsia="黑体" w:hAnsi="Arial" w:hint="eastAsia"/>
                  </w:rPr>
                  <w:t>项目背景</w:t>
                </w:r>
              </w:sdtContent>
            </w:sdt>
            <w:r w:rsidR="00616FD4">
              <w:tab/>
            </w:r>
            <w:bookmarkStart w:id="12" w:name="_Toc23793_WPSOffice_Level2Page"/>
            <w:r w:rsidR="00616FD4">
              <w:t>5</w:t>
            </w:r>
            <w:bookmarkEnd w:id="12"/>
          </w:hyperlink>
        </w:p>
        <w:p w:rsidR="00C422FD" w:rsidRDefault="00897F05">
          <w:pPr>
            <w:pStyle w:val="WPSOffice2"/>
            <w:tabs>
              <w:tab w:val="right" w:leader="dot" w:pos="8306"/>
            </w:tabs>
            <w:ind w:left="420"/>
          </w:pPr>
          <w:hyperlink w:anchor="_Toc29251_WPSOffice_Level2" w:history="1">
            <w:sdt>
              <w:sdtPr>
                <w:rPr>
                  <w:kern w:val="2"/>
                  <w:sz w:val="21"/>
                  <w:szCs w:val="24"/>
                </w:rPr>
                <w:id w:val="-1371376220"/>
                <w:placeholder>
                  <w:docPart w:val="{04425c44-a0fb-455e-9c6a-1d81c6b1d95f}"/>
                </w:placeholder>
                <w15:color w:val="509DF3"/>
              </w:sdtPr>
              <w:sdtEndPr/>
              <w:sdtContent>
                <w:r w:rsidR="00616FD4">
                  <w:rPr>
                    <w:rFonts w:ascii="Arial" w:eastAsia="黑体" w:hAnsi="Arial" w:hint="eastAsia"/>
                  </w:rPr>
                  <w:t>1.3</w:t>
                </w:r>
                <w:r w:rsidR="00616FD4">
                  <w:rPr>
                    <w:rFonts w:ascii="Arial" w:eastAsia="黑体" w:hAnsi="Arial" w:hint="eastAsia"/>
                  </w:rPr>
                  <w:t>项目介绍</w:t>
                </w:r>
              </w:sdtContent>
            </w:sdt>
            <w:r w:rsidR="00616FD4">
              <w:tab/>
            </w:r>
            <w:bookmarkStart w:id="13" w:name="_Toc29251_WPSOffice_Level2Page"/>
            <w:r w:rsidR="00616FD4">
              <w:t>5</w:t>
            </w:r>
            <w:bookmarkEnd w:id="13"/>
          </w:hyperlink>
        </w:p>
        <w:p w:rsidR="00C422FD" w:rsidRDefault="00897F05">
          <w:pPr>
            <w:pStyle w:val="WPSOffice2"/>
            <w:tabs>
              <w:tab w:val="right" w:leader="dot" w:pos="8306"/>
            </w:tabs>
            <w:ind w:left="420"/>
          </w:pPr>
          <w:hyperlink w:anchor="_Toc17201_WPSOffice_Level2" w:history="1">
            <w:sdt>
              <w:sdtPr>
                <w:rPr>
                  <w:kern w:val="2"/>
                  <w:sz w:val="21"/>
                  <w:szCs w:val="24"/>
                </w:rPr>
                <w:id w:val="-2147192251"/>
                <w:placeholder>
                  <w:docPart w:val="{c566de13-8e49-49e3-9810-cb9a760653aa}"/>
                </w:placeholder>
                <w15:color w:val="509DF3"/>
              </w:sdtPr>
              <w:sdtEndPr/>
              <w:sdtContent>
                <w:r w:rsidR="00616FD4">
                  <w:rPr>
                    <w:rFonts w:hint="eastAsia"/>
                  </w:rPr>
                  <w:t>2</w:t>
                </w:r>
                <w:r w:rsidR="00616FD4">
                  <w:rPr>
                    <w:rFonts w:hint="eastAsia"/>
                  </w:rPr>
                  <w:t>引用</w:t>
                </w:r>
              </w:sdtContent>
            </w:sdt>
            <w:r w:rsidR="00616FD4">
              <w:tab/>
            </w:r>
            <w:bookmarkStart w:id="14" w:name="_Toc17201_WPSOffice_Level2Page"/>
            <w:r w:rsidR="00616FD4">
              <w:t>6</w:t>
            </w:r>
            <w:bookmarkEnd w:id="14"/>
          </w:hyperlink>
        </w:p>
        <w:p w:rsidR="00C422FD" w:rsidRDefault="00897F05">
          <w:pPr>
            <w:pStyle w:val="WPSOffice2"/>
            <w:tabs>
              <w:tab w:val="right" w:leader="dot" w:pos="8306"/>
            </w:tabs>
            <w:ind w:left="420"/>
          </w:pPr>
          <w:hyperlink w:anchor="_Toc28453_WPSOffice_Level2" w:history="1">
            <w:sdt>
              <w:sdtPr>
                <w:rPr>
                  <w:kern w:val="2"/>
                  <w:sz w:val="21"/>
                  <w:szCs w:val="24"/>
                </w:rPr>
                <w:id w:val="768122548"/>
                <w:placeholder>
                  <w:docPart w:val="{2f2f6325-4310-4b68-9409-e881d8c5c330}"/>
                </w:placeholder>
                <w15:color w:val="509DF3"/>
              </w:sdtPr>
              <w:sdtEndPr/>
              <w:sdtContent>
                <w:r w:rsidR="00616FD4">
                  <w:rPr>
                    <w:rFonts w:ascii="Arial" w:eastAsia="黑体" w:hAnsi="Arial" w:hint="eastAsia"/>
                  </w:rPr>
                  <w:t>2.1</w:t>
                </w:r>
                <w:r w:rsidR="00616FD4">
                  <w:rPr>
                    <w:rFonts w:ascii="Arial" w:eastAsia="黑体" w:hAnsi="Arial" w:hint="eastAsia"/>
                  </w:rPr>
                  <w:t>参考资料</w:t>
                </w:r>
              </w:sdtContent>
            </w:sdt>
            <w:r w:rsidR="00616FD4">
              <w:tab/>
            </w:r>
            <w:bookmarkStart w:id="15" w:name="_Toc28453_WPSOffice_Level2Page"/>
            <w:r w:rsidR="00616FD4">
              <w:t>6</w:t>
            </w:r>
            <w:bookmarkEnd w:id="15"/>
          </w:hyperlink>
        </w:p>
        <w:p w:rsidR="00C422FD" w:rsidRDefault="00897F05">
          <w:pPr>
            <w:pStyle w:val="WPSOffice2"/>
            <w:tabs>
              <w:tab w:val="right" w:leader="dot" w:pos="8306"/>
            </w:tabs>
            <w:ind w:left="420"/>
          </w:pPr>
          <w:hyperlink w:anchor="_Toc23228_WPSOffice_Level2" w:history="1">
            <w:sdt>
              <w:sdtPr>
                <w:rPr>
                  <w:kern w:val="2"/>
                  <w:sz w:val="21"/>
                  <w:szCs w:val="24"/>
                </w:rPr>
                <w:id w:val="-1109353201"/>
                <w:placeholder>
                  <w:docPart w:val="{ed5607e8-3b18-4514-8e11-d6adf8b92b9f}"/>
                </w:placeholder>
                <w15:color w:val="509DF3"/>
              </w:sdtPr>
              <w:sdtEndPr/>
              <w:sdtContent>
                <w:r w:rsidR="00616FD4">
                  <w:rPr>
                    <w:rFonts w:hint="eastAsia"/>
                  </w:rPr>
                  <w:t>3</w:t>
                </w:r>
                <w:r w:rsidR="00616FD4">
                  <w:rPr>
                    <w:rFonts w:hint="eastAsia"/>
                  </w:rPr>
                  <w:t>软件测试环境</w:t>
                </w:r>
              </w:sdtContent>
            </w:sdt>
            <w:r w:rsidR="00616FD4">
              <w:tab/>
            </w:r>
            <w:bookmarkStart w:id="16" w:name="_Toc23228_WPSOffice_Level2Page"/>
            <w:r w:rsidR="00616FD4">
              <w:t>6</w:t>
            </w:r>
            <w:bookmarkEnd w:id="16"/>
          </w:hyperlink>
        </w:p>
        <w:p w:rsidR="00C422FD" w:rsidRDefault="00897F05">
          <w:pPr>
            <w:pStyle w:val="WPSOffice2"/>
            <w:tabs>
              <w:tab w:val="right" w:leader="dot" w:pos="8306"/>
            </w:tabs>
            <w:ind w:left="420"/>
          </w:pPr>
          <w:hyperlink w:anchor="_Toc9872_WPSOffice_Level2" w:history="1">
            <w:sdt>
              <w:sdtPr>
                <w:rPr>
                  <w:kern w:val="2"/>
                  <w:sz w:val="21"/>
                  <w:szCs w:val="24"/>
                </w:rPr>
                <w:id w:val="-1283496890"/>
                <w:placeholder>
                  <w:docPart w:val="{5c40fe77-b9a7-44d1-a539-742b7e1abf4d}"/>
                </w:placeholder>
                <w15:color w:val="509DF3"/>
              </w:sdtPr>
              <w:sdtEndPr/>
              <w:sdtContent>
                <w:r w:rsidR="00616FD4">
                  <w:rPr>
                    <w:rFonts w:ascii="Arial" w:eastAsia="黑体" w:hAnsi="Arial" w:hint="eastAsia"/>
                  </w:rPr>
                  <w:t>3.1</w:t>
                </w:r>
                <w:r w:rsidR="00616FD4">
                  <w:rPr>
                    <w:rFonts w:ascii="Arial" w:eastAsia="黑体" w:hAnsi="Arial" w:hint="eastAsia"/>
                  </w:rPr>
                  <w:t>测试环境</w:t>
                </w:r>
              </w:sdtContent>
            </w:sdt>
            <w:r w:rsidR="00616FD4">
              <w:tab/>
            </w:r>
            <w:bookmarkStart w:id="17" w:name="_Toc9872_WPSOffice_Level2Page"/>
            <w:r w:rsidR="00616FD4">
              <w:t>6</w:t>
            </w:r>
            <w:bookmarkEnd w:id="17"/>
          </w:hyperlink>
        </w:p>
        <w:p w:rsidR="00C422FD" w:rsidRDefault="00897F05">
          <w:pPr>
            <w:pStyle w:val="WPSOffice3"/>
            <w:tabs>
              <w:tab w:val="right" w:leader="dot" w:pos="8306"/>
            </w:tabs>
            <w:ind w:left="840"/>
          </w:pPr>
          <w:hyperlink w:anchor="_Toc22617_WPSOffice_Level3" w:history="1">
            <w:sdt>
              <w:sdtPr>
                <w:rPr>
                  <w:kern w:val="2"/>
                  <w:sz w:val="21"/>
                  <w:szCs w:val="24"/>
                </w:rPr>
                <w:id w:val="569766872"/>
                <w:placeholder>
                  <w:docPart w:val="{075fea7e-2b78-4916-ac4b-ef5259e674b6}"/>
                </w:placeholder>
                <w15:color w:val="509DF3"/>
              </w:sdtPr>
              <w:sdtEndPr/>
              <w:sdtContent>
                <w:r w:rsidR="00616FD4">
                  <w:rPr>
                    <w:rFonts w:hint="eastAsia"/>
                  </w:rPr>
                  <w:t>3.1.1</w:t>
                </w:r>
                <w:r w:rsidR="00616FD4">
                  <w:rPr>
                    <w:rFonts w:hint="eastAsia"/>
                  </w:rPr>
                  <w:t>软件项</w:t>
                </w:r>
              </w:sdtContent>
            </w:sdt>
            <w:r w:rsidR="00616FD4">
              <w:tab/>
            </w:r>
            <w:bookmarkStart w:id="18" w:name="_Toc22617_WPSOffice_Level3Page"/>
            <w:r w:rsidR="00616FD4">
              <w:t>6</w:t>
            </w:r>
            <w:bookmarkEnd w:id="18"/>
          </w:hyperlink>
        </w:p>
        <w:p w:rsidR="00C422FD" w:rsidRDefault="00897F05">
          <w:pPr>
            <w:pStyle w:val="WPSOffice3"/>
            <w:tabs>
              <w:tab w:val="right" w:leader="dot" w:pos="8306"/>
            </w:tabs>
            <w:ind w:left="840"/>
          </w:pPr>
          <w:hyperlink w:anchor="_Toc23793_WPSOffice_Level3" w:history="1">
            <w:sdt>
              <w:sdtPr>
                <w:rPr>
                  <w:kern w:val="2"/>
                  <w:sz w:val="21"/>
                  <w:szCs w:val="24"/>
                </w:rPr>
                <w:id w:val="630367367"/>
                <w:placeholder>
                  <w:docPart w:val="{de30d040-0737-4593-8621-ee4c903a8930}"/>
                </w:placeholder>
                <w15:color w:val="509DF3"/>
              </w:sdtPr>
              <w:sdtEndPr/>
              <w:sdtContent>
                <w:r w:rsidR="00616FD4">
                  <w:t>1</w:t>
                </w:r>
                <w:r w:rsidR="00616FD4">
                  <w:t>、</w:t>
                </w:r>
                <w:r w:rsidR="00616FD4">
                  <w:t xml:space="preserve"> </w:t>
                </w:r>
                <w:proofErr w:type="gramStart"/>
                <w:r w:rsidR="00616FD4">
                  <w:rPr>
                    <w:rFonts w:hint="eastAsia"/>
                  </w:rPr>
                  <w:t>微信</w:t>
                </w:r>
                <w:proofErr w:type="gramEnd"/>
                <w:r w:rsidR="00616FD4">
                  <w:rPr>
                    <w:rFonts w:hint="eastAsia"/>
                  </w:rPr>
                  <w:t>web</w:t>
                </w:r>
                <w:r w:rsidR="00616FD4">
                  <w:rPr>
                    <w:rFonts w:hint="eastAsia"/>
                  </w:rPr>
                  <w:t>开发者工具，用于软件的黑、</w:t>
                </w:r>
                <w:proofErr w:type="gramStart"/>
                <w:r w:rsidR="00616FD4">
                  <w:rPr>
                    <w:rFonts w:hint="eastAsia"/>
                  </w:rPr>
                  <w:t>白盒测</w:t>
                </w:r>
                <w:proofErr w:type="gramEnd"/>
                <w:r w:rsidR="00616FD4">
                  <w:rPr>
                    <w:rFonts w:hint="eastAsia"/>
                  </w:rPr>
                  <w:t>试。</w:t>
                </w:r>
              </w:sdtContent>
            </w:sdt>
            <w:r w:rsidR="00616FD4">
              <w:tab/>
            </w:r>
            <w:bookmarkStart w:id="19" w:name="_Toc23793_WPSOffice_Level3Page"/>
            <w:r w:rsidR="00616FD4">
              <w:t>6</w:t>
            </w:r>
            <w:bookmarkEnd w:id="19"/>
          </w:hyperlink>
        </w:p>
        <w:p w:rsidR="00C422FD" w:rsidRDefault="00897F05">
          <w:pPr>
            <w:pStyle w:val="WPSOffice3"/>
            <w:tabs>
              <w:tab w:val="right" w:leader="dot" w:pos="8306"/>
            </w:tabs>
            <w:ind w:left="840"/>
          </w:pPr>
          <w:hyperlink w:anchor="_Toc29251_WPSOffice_Level3" w:history="1">
            <w:sdt>
              <w:sdtPr>
                <w:rPr>
                  <w:kern w:val="2"/>
                  <w:sz w:val="21"/>
                  <w:szCs w:val="24"/>
                </w:rPr>
                <w:id w:val="532920931"/>
                <w:placeholder>
                  <w:docPart w:val="{6a3e83fc-f476-4b18-a2cf-d40f21e4fba4}"/>
                </w:placeholder>
                <w15:color w:val="509DF3"/>
              </w:sdtPr>
              <w:sdtEndPr/>
              <w:sdtContent>
                <w:r w:rsidR="00616FD4">
                  <w:t>2</w:t>
                </w:r>
                <w:r w:rsidR="00616FD4">
                  <w:t>、</w:t>
                </w:r>
                <w:r w:rsidR="00616FD4">
                  <w:t xml:space="preserve"> </w:t>
                </w:r>
                <w:r w:rsidR="00616FD4">
                  <w:rPr>
                    <w:rFonts w:hint="eastAsia"/>
                  </w:rPr>
                  <w:t>开发</w:t>
                </w:r>
                <w:proofErr w:type="gramStart"/>
                <w:r w:rsidR="00616FD4">
                  <w:rPr>
                    <w:rFonts w:hint="eastAsia"/>
                  </w:rPr>
                  <w:t>者工具云开发</w:t>
                </w:r>
                <w:proofErr w:type="gramEnd"/>
                <w:r w:rsidR="00616FD4">
                  <w:rPr>
                    <w:rFonts w:hint="eastAsia"/>
                  </w:rPr>
                  <w:t>中的云函数和数据库。</w:t>
                </w:r>
              </w:sdtContent>
            </w:sdt>
            <w:r w:rsidR="00616FD4">
              <w:tab/>
            </w:r>
            <w:bookmarkStart w:id="20" w:name="_Toc29251_WPSOffice_Level3Page"/>
            <w:r w:rsidR="00616FD4">
              <w:t>6</w:t>
            </w:r>
            <w:bookmarkEnd w:id="20"/>
          </w:hyperlink>
        </w:p>
        <w:p w:rsidR="00C422FD" w:rsidRDefault="00897F05">
          <w:pPr>
            <w:pStyle w:val="WPSOffice3"/>
            <w:tabs>
              <w:tab w:val="right" w:leader="dot" w:pos="8306"/>
            </w:tabs>
            <w:ind w:left="840"/>
          </w:pPr>
          <w:hyperlink w:anchor="_Toc17201_WPSOffice_Level3" w:history="1">
            <w:sdt>
              <w:sdtPr>
                <w:rPr>
                  <w:kern w:val="2"/>
                  <w:sz w:val="21"/>
                  <w:szCs w:val="24"/>
                </w:rPr>
                <w:id w:val="-894200339"/>
                <w:placeholder>
                  <w:docPart w:val="{37324352-258b-4f66-bf01-71f1eac49ffc}"/>
                </w:placeholder>
                <w15:color w:val="509DF3"/>
              </w:sdtPr>
              <w:sdtEndPr/>
              <w:sdtContent>
                <w:r w:rsidR="00616FD4">
                  <w:t>3</w:t>
                </w:r>
                <w:r w:rsidR="00616FD4">
                  <w:t>、</w:t>
                </w:r>
                <w:r w:rsidR="00616FD4">
                  <w:t xml:space="preserve"> </w:t>
                </w:r>
                <w:proofErr w:type="gramStart"/>
                <w:r w:rsidR="00616FD4">
                  <w:rPr>
                    <w:rFonts w:hint="eastAsia"/>
                  </w:rPr>
                  <w:t>微信</w:t>
                </w:r>
                <w:proofErr w:type="gramEnd"/>
                <w:r w:rsidR="00616FD4">
                  <w:rPr>
                    <w:rFonts w:hint="eastAsia"/>
                  </w:rPr>
                  <w:t>7.0.4</w:t>
                </w:r>
                <w:r w:rsidR="00616FD4">
                  <w:rPr>
                    <w:rFonts w:hint="eastAsia"/>
                  </w:rPr>
                  <w:t>版本。</w:t>
                </w:r>
              </w:sdtContent>
            </w:sdt>
            <w:r w:rsidR="00616FD4">
              <w:tab/>
            </w:r>
            <w:bookmarkStart w:id="21" w:name="_Toc17201_WPSOffice_Level3Page"/>
            <w:r w:rsidR="00616FD4">
              <w:t>6</w:t>
            </w:r>
            <w:bookmarkEnd w:id="21"/>
          </w:hyperlink>
        </w:p>
        <w:p w:rsidR="00C422FD" w:rsidRDefault="00897F05">
          <w:pPr>
            <w:pStyle w:val="WPSOffice3"/>
            <w:tabs>
              <w:tab w:val="right" w:leader="dot" w:pos="8306"/>
            </w:tabs>
            <w:ind w:left="840"/>
          </w:pPr>
          <w:hyperlink w:anchor="_Toc28453_WPSOffice_Level3" w:history="1">
            <w:sdt>
              <w:sdtPr>
                <w:rPr>
                  <w:kern w:val="2"/>
                  <w:sz w:val="21"/>
                  <w:szCs w:val="24"/>
                </w:rPr>
                <w:id w:val="-84766521"/>
                <w:placeholder>
                  <w:docPart w:val="{8cd51651-6255-4a28-a548-794253318a47}"/>
                </w:placeholder>
                <w15:color w:val="509DF3"/>
              </w:sdtPr>
              <w:sdtEndPr/>
              <w:sdtContent>
                <w:r w:rsidR="00616FD4">
                  <w:t>4</w:t>
                </w:r>
                <w:r w:rsidR="00616FD4">
                  <w:t>、</w:t>
                </w:r>
                <w:r w:rsidR="00616FD4">
                  <w:t xml:space="preserve"> </w:t>
                </w:r>
                <w:r w:rsidR="00616FD4">
                  <w:rPr>
                    <w:rFonts w:hint="eastAsia"/>
                  </w:rPr>
                  <w:t>Github</w:t>
                </w:r>
                <w:r w:rsidR="00616FD4">
                  <w:t xml:space="preserve"> </w:t>
                </w:r>
                <w:r w:rsidR="00616FD4">
                  <w:rPr>
                    <w:rFonts w:hint="eastAsia"/>
                  </w:rPr>
                  <w:t>desktop</w:t>
                </w:r>
                <w:r w:rsidR="00616FD4">
                  <w:rPr>
                    <w:rFonts w:hint="eastAsia"/>
                  </w:rPr>
                  <w:t>用于软件配置项管理。</w:t>
                </w:r>
              </w:sdtContent>
            </w:sdt>
            <w:r w:rsidR="00616FD4">
              <w:tab/>
            </w:r>
            <w:bookmarkStart w:id="22" w:name="_Toc28453_WPSOffice_Level3Page"/>
            <w:r w:rsidR="00616FD4">
              <w:t>6</w:t>
            </w:r>
            <w:bookmarkEnd w:id="22"/>
          </w:hyperlink>
        </w:p>
        <w:p w:rsidR="00C422FD" w:rsidRDefault="00897F05">
          <w:pPr>
            <w:pStyle w:val="WPSOffice3"/>
            <w:tabs>
              <w:tab w:val="right" w:leader="dot" w:pos="8306"/>
            </w:tabs>
            <w:ind w:left="840"/>
          </w:pPr>
          <w:hyperlink w:anchor="_Toc23228_WPSOffice_Level3" w:history="1">
            <w:sdt>
              <w:sdtPr>
                <w:rPr>
                  <w:kern w:val="2"/>
                  <w:sz w:val="21"/>
                  <w:szCs w:val="24"/>
                </w:rPr>
                <w:id w:val="-2028018786"/>
                <w:placeholder>
                  <w:docPart w:val="{e9fddde5-8a45-499e-a19d-8f26391fbc2d}"/>
                </w:placeholder>
                <w15:color w:val="509DF3"/>
              </w:sdtPr>
              <w:sdtEndPr/>
              <w:sdtContent>
                <w:r w:rsidR="00616FD4">
                  <w:rPr>
                    <w:rFonts w:hint="eastAsia"/>
                  </w:rPr>
                  <w:t>3.1.2</w:t>
                </w:r>
                <w:r w:rsidR="00616FD4">
                  <w:rPr>
                    <w:rFonts w:hint="eastAsia"/>
                  </w:rPr>
                  <w:t>硬件及固件项</w:t>
                </w:r>
              </w:sdtContent>
            </w:sdt>
            <w:r w:rsidR="00616FD4">
              <w:tab/>
            </w:r>
            <w:bookmarkStart w:id="23" w:name="_Toc23228_WPSOffice_Level3Page"/>
            <w:r w:rsidR="00616FD4">
              <w:t>6</w:t>
            </w:r>
            <w:bookmarkEnd w:id="23"/>
          </w:hyperlink>
        </w:p>
        <w:p w:rsidR="00C422FD" w:rsidRDefault="00897F05">
          <w:pPr>
            <w:pStyle w:val="WPSOffice3"/>
            <w:tabs>
              <w:tab w:val="right" w:leader="dot" w:pos="8306"/>
            </w:tabs>
            <w:ind w:left="840"/>
          </w:pPr>
          <w:hyperlink w:anchor="_Toc9872_WPSOffice_Level3" w:history="1">
            <w:sdt>
              <w:sdtPr>
                <w:rPr>
                  <w:kern w:val="2"/>
                  <w:sz w:val="21"/>
                  <w:szCs w:val="24"/>
                </w:rPr>
                <w:id w:val="-1815638768"/>
                <w:placeholder>
                  <w:docPart w:val="{e9e347fa-ce23-4446-ab30-b41b901c07d6}"/>
                </w:placeholder>
                <w15:color w:val="509DF3"/>
              </w:sdtPr>
              <w:sdtEndPr/>
              <w:sdtContent>
                <w:r w:rsidR="00616FD4">
                  <w:rPr>
                    <w:rFonts w:hint="eastAsia"/>
                  </w:rPr>
                  <w:t>1</w:t>
                </w:r>
                <w:r w:rsidR="00616FD4">
                  <w:rPr>
                    <w:rFonts w:hint="eastAsia"/>
                  </w:rPr>
                  <w:t>、小组成员的私人手机用于软件的初步单元及集成测试。</w:t>
                </w:r>
              </w:sdtContent>
            </w:sdt>
            <w:r w:rsidR="00616FD4">
              <w:tab/>
            </w:r>
            <w:bookmarkStart w:id="24" w:name="_Toc9872_WPSOffice_Level3Page"/>
            <w:r w:rsidR="00616FD4">
              <w:t>6</w:t>
            </w:r>
            <w:bookmarkEnd w:id="24"/>
          </w:hyperlink>
        </w:p>
        <w:p w:rsidR="00C422FD" w:rsidRDefault="00897F05">
          <w:pPr>
            <w:pStyle w:val="WPSOffice3"/>
            <w:tabs>
              <w:tab w:val="right" w:leader="dot" w:pos="8306"/>
            </w:tabs>
            <w:ind w:left="840"/>
          </w:pPr>
          <w:hyperlink w:anchor="_Toc16506_WPSOffice_Level3" w:history="1">
            <w:sdt>
              <w:sdtPr>
                <w:rPr>
                  <w:kern w:val="2"/>
                  <w:sz w:val="21"/>
                  <w:szCs w:val="24"/>
                </w:rPr>
                <w:id w:val="-322440423"/>
                <w:placeholder>
                  <w:docPart w:val="{80053a24-3b64-4dca-91bc-be6ed1c7eac3}"/>
                </w:placeholder>
                <w15:color w:val="509DF3"/>
              </w:sdtPr>
              <w:sdtEndPr/>
              <w:sdtContent>
                <w:r w:rsidR="00616FD4">
                  <w:rPr>
                    <w:rFonts w:hint="eastAsia"/>
                  </w:rPr>
                  <w:t>2</w:t>
                </w:r>
                <w:r w:rsidR="00616FD4">
                  <w:rPr>
                    <w:rFonts w:hint="eastAsia"/>
                  </w:rPr>
                  <w:t>、由用户</w:t>
                </w:r>
                <w:r w:rsidR="00D56717">
                  <w:rPr>
                    <w:rFonts w:hint="eastAsia"/>
                  </w:rPr>
                  <w:t>童婳</w:t>
                </w:r>
                <w:r w:rsidR="00616FD4">
                  <w:rPr>
                    <w:rFonts w:hint="eastAsia"/>
                  </w:rPr>
                  <w:t>的手机进行验收测试。</w:t>
                </w:r>
              </w:sdtContent>
            </w:sdt>
            <w:r w:rsidR="00616FD4">
              <w:tab/>
            </w:r>
            <w:bookmarkStart w:id="25" w:name="_Toc16506_WPSOffice_Level3Page"/>
            <w:r w:rsidR="00616FD4">
              <w:t>6</w:t>
            </w:r>
            <w:bookmarkEnd w:id="25"/>
          </w:hyperlink>
        </w:p>
        <w:p w:rsidR="00C422FD" w:rsidRDefault="00897F05">
          <w:pPr>
            <w:pStyle w:val="WPSOffice3"/>
            <w:tabs>
              <w:tab w:val="right" w:leader="dot" w:pos="8306"/>
            </w:tabs>
            <w:ind w:left="840"/>
          </w:pPr>
          <w:hyperlink w:anchor="_Toc16121_WPSOffice_Level3" w:history="1">
            <w:sdt>
              <w:sdtPr>
                <w:rPr>
                  <w:kern w:val="2"/>
                  <w:sz w:val="21"/>
                  <w:szCs w:val="24"/>
                </w:rPr>
                <w:id w:val="1826465011"/>
                <w:placeholder>
                  <w:docPart w:val="{8c39ab18-e608-4a4d-b7e1-580a893eb402}"/>
                </w:placeholder>
                <w15:color w:val="509DF3"/>
              </w:sdtPr>
              <w:sdtEndPr/>
              <w:sdtContent>
                <w:r w:rsidR="00616FD4">
                  <w:rPr>
                    <w:rFonts w:hint="eastAsia"/>
                  </w:rPr>
                  <w:t>3.1.3</w:t>
                </w:r>
                <w:r w:rsidR="00616FD4">
                  <w:rPr>
                    <w:rFonts w:hint="eastAsia"/>
                  </w:rPr>
                  <w:t>其他材料</w:t>
                </w:r>
              </w:sdtContent>
            </w:sdt>
            <w:r w:rsidR="00616FD4">
              <w:tab/>
            </w:r>
            <w:bookmarkStart w:id="26" w:name="_Toc16121_WPSOffice_Level3Page"/>
            <w:r w:rsidR="00616FD4">
              <w:t>6</w:t>
            </w:r>
            <w:bookmarkEnd w:id="26"/>
          </w:hyperlink>
        </w:p>
        <w:p w:rsidR="00C422FD" w:rsidRDefault="00897F05">
          <w:pPr>
            <w:pStyle w:val="WPSOffice3"/>
            <w:tabs>
              <w:tab w:val="right" w:leader="dot" w:pos="8306"/>
            </w:tabs>
            <w:ind w:left="840"/>
          </w:pPr>
          <w:hyperlink w:anchor="_Toc20855_WPSOffice_Level3" w:history="1">
            <w:sdt>
              <w:sdtPr>
                <w:rPr>
                  <w:kern w:val="2"/>
                  <w:sz w:val="21"/>
                  <w:szCs w:val="24"/>
                </w:rPr>
                <w:id w:val="1810352533"/>
                <w:placeholder>
                  <w:docPart w:val="{cbab1533-3640-44de-a316-31dbee5b9d2f}"/>
                </w:placeholder>
                <w15:color w:val="509DF3"/>
              </w:sdtPr>
              <w:sdtEndPr/>
              <w:sdtContent>
                <w:r w:rsidR="00616FD4">
                  <w:rPr>
                    <w:rFonts w:hint="eastAsia"/>
                  </w:rPr>
                  <w:t>3.1.4</w:t>
                </w:r>
                <w:r w:rsidR="00616FD4">
                  <w:rPr>
                    <w:rFonts w:hint="eastAsia"/>
                  </w:rPr>
                  <w:t>所有权种类、需方权利与许可证</w:t>
                </w:r>
              </w:sdtContent>
            </w:sdt>
            <w:r w:rsidR="00616FD4">
              <w:tab/>
            </w:r>
            <w:bookmarkStart w:id="27" w:name="_Toc20855_WPSOffice_Level3Page"/>
            <w:r w:rsidR="00616FD4">
              <w:t>7</w:t>
            </w:r>
            <w:bookmarkEnd w:id="27"/>
          </w:hyperlink>
        </w:p>
        <w:p w:rsidR="00C422FD" w:rsidRDefault="00897F05">
          <w:pPr>
            <w:pStyle w:val="WPSOffice3"/>
            <w:tabs>
              <w:tab w:val="right" w:leader="dot" w:pos="8306"/>
            </w:tabs>
            <w:ind w:left="840"/>
          </w:pPr>
          <w:hyperlink w:anchor="_Toc22528_WPSOffice_Level3" w:history="1">
            <w:sdt>
              <w:sdtPr>
                <w:rPr>
                  <w:kern w:val="2"/>
                  <w:sz w:val="21"/>
                  <w:szCs w:val="24"/>
                </w:rPr>
                <w:id w:val="-821660187"/>
                <w:placeholder>
                  <w:docPart w:val="{657ae977-a94a-4359-b581-e54788ea8175}"/>
                </w:placeholder>
                <w15:color w:val="509DF3"/>
              </w:sdtPr>
              <w:sdtEndPr/>
              <w:sdtContent>
                <w:r w:rsidR="00616FD4">
                  <w:rPr>
                    <w:rFonts w:hint="eastAsia"/>
                  </w:rPr>
                  <w:t>3.1.5</w:t>
                </w:r>
                <w:r w:rsidR="00616FD4">
                  <w:rPr>
                    <w:rFonts w:hint="eastAsia"/>
                  </w:rPr>
                  <w:t>安装、测试与控制</w:t>
                </w:r>
              </w:sdtContent>
            </w:sdt>
            <w:r w:rsidR="00616FD4">
              <w:tab/>
            </w:r>
            <w:bookmarkStart w:id="28" w:name="_Toc22528_WPSOffice_Level3Page"/>
            <w:r w:rsidR="00616FD4">
              <w:t>7</w:t>
            </w:r>
            <w:bookmarkEnd w:id="28"/>
          </w:hyperlink>
        </w:p>
        <w:p w:rsidR="00C422FD" w:rsidRDefault="00897F05">
          <w:pPr>
            <w:pStyle w:val="WPSOffice3"/>
            <w:tabs>
              <w:tab w:val="right" w:leader="dot" w:pos="8306"/>
            </w:tabs>
            <w:ind w:left="840"/>
          </w:pPr>
          <w:hyperlink w:anchor="_Toc4743_WPSOffice_Level3" w:history="1">
            <w:sdt>
              <w:sdtPr>
                <w:rPr>
                  <w:kern w:val="2"/>
                  <w:sz w:val="21"/>
                  <w:szCs w:val="24"/>
                </w:rPr>
                <w:id w:val="466707902"/>
                <w:placeholder>
                  <w:docPart w:val="{e0e4ba6f-a8ca-46ff-9c05-41ea1cb7e879}"/>
                </w:placeholder>
                <w15:color w:val="509DF3"/>
              </w:sdtPr>
              <w:sdtEndPr/>
              <w:sdtContent>
                <w:r w:rsidR="00616FD4">
                  <w:rPr>
                    <w:rFonts w:hint="eastAsia"/>
                  </w:rPr>
                  <w:t>3.1.6</w:t>
                </w:r>
                <w:r w:rsidR="00616FD4">
                  <w:rPr>
                    <w:rFonts w:hint="eastAsia"/>
                  </w:rPr>
                  <w:t>参与组织</w:t>
                </w:r>
              </w:sdtContent>
            </w:sdt>
            <w:r w:rsidR="00616FD4">
              <w:tab/>
            </w:r>
            <w:bookmarkStart w:id="29" w:name="_Toc4743_WPSOffice_Level3Page"/>
            <w:r w:rsidR="00616FD4">
              <w:t>7</w:t>
            </w:r>
            <w:bookmarkEnd w:id="29"/>
          </w:hyperlink>
        </w:p>
        <w:p w:rsidR="00C422FD" w:rsidRDefault="00897F05">
          <w:pPr>
            <w:pStyle w:val="WPSOffice3"/>
            <w:tabs>
              <w:tab w:val="right" w:leader="dot" w:pos="8306"/>
            </w:tabs>
            <w:ind w:left="840"/>
          </w:pPr>
          <w:hyperlink w:anchor="_Toc8186_WPSOffice_Level3" w:history="1">
            <w:sdt>
              <w:sdtPr>
                <w:rPr>
                  <w:kern w:val="2"/>
                  <w:sz w:val="21"/>
                  <w:szCs w:val="24"/>
                </w:rPr>
                <w:id w:val="2120491087"/>
                <w:placeholder>
                  <w:docPart w:val="{c788592f-a0fa-4164-9ced-52e9ac2aeb8d}"/>
                </w:placeholder>
                <w15:color w:val="509DF3"/>
              </w:sdtPr>
              <w:sdtEndPr/>
              <w:sdtContent>
                <w:r w:rsidR="00616FD4">
                  <w:rPr>
                    <w:rFonts w:hint="eastAsia"/>
                  </w:rPr>
                  <w:t>3.1.7</w:t>
                </w:r>
                <w:r w:rsidR="00616FD4">
                  <w:rPr>
                    <w:rFonts w:hint="eastAsia"/>
                  </w:rPr>
                  <w:t>人员</w:t>
                </w:r>
              </w:sdtContent>
            </w:sdt>
            <w:r w:rsidR="00616FD4">
              <w:tab/>
            </w:r>
            <w:bookmarkStart w:id="30" w:name="_Toc8186_WPSOffice_Level3Page"/>
            <w:r w:rsidR="00616FD4">
              <w:t>7</w:t>
            </w:r>
            <w:bookmarkEnd w:id="30"/>
          </w:hyperlink>
        </w:p>
        <w:p w:rsidR="00C422FD" w:rsidRDefault="00897F05">
          <w:pPr>
            <w:pStyle w:val="WPSOffice3"/>
            <w:tabs>
              <w:tab w:val="right" w:leader="dot" w:pos="8306"/>
            </w:tabs>
            <w:ind w:left="840"/>
          </w:pPr>
          <w:hyperlink w:anchor="_Toc2620_WPSOffice_Level3" w:history="1">
            <w:sdt>
              <w:sdtPr>
                <w:rPr>
                  <w:kern w:val="2"/>
                  <w:sz w:val="21"/>
                  <w:szCs w:val="24"/>
                </w:rPr>
                <w:id w:val="-964810811"/>
                <w:placeholder>
                  <w:docPart w:val="{46523087-1c10-402a-ad26-735e375a4311}"/>
                </w:placeholder>
                <w15:color w:val="509DF3"/>
              </w:sdtPr>
              <w:sdtEndPr/>
              <w:sdtContent>
                <w:r w:rsidR="00616FD4">
                  <w:rPr>
                    <w:rFonts w:hint="eastAsia"/>
                  </w:rPr>
                  <w:t>3.1.8</w:t>
                </w:r>
                <w:r w:rsidR="00616FD4">
                  <w:rPr>
                    <w:rFonts w:hint="eastAsia"/>
                  </w:rPr>
                  <w:t>定向计划</w:t>
                </w:r>
              </w:sdtContent>
            </w:sdt>
            <w:r w:rsidR="00616FD4">
              <w:tab/>
            </w:r>
            <w:bookmarkStart w:id="31" w:name="_Toc2620_WPSOffice_Level3Page"/>
            <w:r w:rsidR="00616FD4">
              <w:t>7</w:t>
            </w:r>
            <w:bookmarkEnd w:id="31"/>
          </w:hyperlink>
        </w:p>
        <w:p w:rsidR="00C422FD" w:rsidRDefault="00897F05">
          <w:pPr>
            <w:pStyle w:val="WPSOffice3"/>
            <w:tabs>
              <w:tab w:val="right" w:leader="dot" w:pos="8306"/>
            </w:tabs>
            <w:ind w:left="840"/>
          </w:pPr>
          <w:hyperlink w:anchor="_Toc30356_WPSOffice_Level3" w:history="1">
            <w:sdt>
              <w:sdtPr>
                <w:rPr>
                  <w:kern w:val="2"/>
                  <w:sz w:val="21"/>
                  <w:szCs w:val="24"/>
                </w:rPr>
                <w:id w:val="-52078856"/>
                <w:placeholder>
                  <w:docPart w:val="{278a5fa0-ff11-4cd9-8fbe-b5ce40f3615e}"/>
                </w:placeholder>
                <w15:color w:val="509DF3"/>
              </w:sdtPr>
              <w:sdtEndPr/>
              <w:sdtContent>
                <w:r w:rsidR="00616FD4">
                  <w:rPr>
                    <w:rFonts w:hint="eastAsia"/>
                  </w:rPr>
                  <w:t>3.1.9</w:t>
                </w:r>
                <w:r w:rsidR="00616FD4">
                  <w:rPr>
                    <w:rFonts w:hint="eastAsia"/>
                  </w:rPr>
                  <w:t>要执行的测试</w:t>
                </w:r>
              </w:sdtContent>
            </w:sdt>
            <w:r w:rsidR="00616FD4">
              <w:tab/>
            </w:r>
            <w:bookmarkStart w:id="32" w:name="_Toc30356_WPSOffice_Level3Page"/>
            <w:r w:rsidR="00616FD4">
              <w:t>7</w:t>
            </w:r>
            <w:bookmarkEnd w:id="32"/>
          </w:hyperlink>
        </w:p>
        <w:p w:rsidR="00C422FD" w:rsidRDefault="00897F05">
          <w:pPr>
            <w:pStyle w:val="WPSOffice3"/>
            <w:tabs>
              <w:tab w:val="right" w:leader="dot" w:pos="8306"/>
            </w:tabs>
            <w:ind w:left="840"/>
          </w:pPr>
          <w:hyperlink w:anchor="_Toc18278_WPSOffice_Level3" w:history="1">
            <w:sdt>
              <w:sdtPr>
                <w:rPr>
                  <w:kern w:val="2"/>
                  <w:sz w:val="21"/>
                  <w:szCs w:val="24"/>
                </w:rPr>
                <w:id w:val="-1307782798"/>
                <w:placeholder>
                  <w:docPart w:val="{08b33d87-3ecd-4828-8e78-24cc9d593969}"/>
                </w:placeholder>
                <w15:color w:val="509DF3"/>
              </w:sdtPr>
              <w:sdtEndPr/>
              <w:sdtContent>
                <w:r w:rsidR="00616FD4">
                  <w:rPr>
                    <w:rFonts w:hint="eastAsia"/>
                  </w:rPr>
                  <w:t>1</w:t>
                </w:r>
                <w:r w:rsidR="00616FD4">
                  <w:rPr>
                    <w:rFonts w:hint="eastAsia"/>
                  </w:rPr>
                  <w:t>、主要任务：现场要进行下列</w:t>
                </w:r>
                <w:r w:rsidR="00616FD4">
                  <w:rPr>
                    <w:rFonts w:hint="eastAsia"/>
                  </w:rPr>
                  <w:t>4</w:t>
                </w:r>
                <w:r w:rsidR="00616FD4">
                  <w:rPr>
                    <w:rFonts w:hint="eastAsia"/>
                  </w:rPr>
                  <w:t>项测试。</w:t>
                </w:r>
              </w:sdtContent>
            </w:sdt>
            <w:r w:rsidR="00616FD4">
              <w:tab/>
            </w:r>
            <w:bookmarkStart w:id="33" w:name="_Toc18278_WPSOffice_Level3Page"/>
            <w:r w:rsidR="00616FD4">
              <w:t>7</w:t>
            </w:r>
            <w:bookmarkEnd w:id="33"/>
          </w:hyperlink>
        </w:p>
        <w:p w:rsidR="00C422FD" w:rsidRDefault="00897F05">
          <w:pPr>
            <w:pStyle w:val="WPSOffice3"/>
            <w:tabs>
              <w:tab w:val="right" w:leader="dot" w:pos="8306"/>
            </w:tabs>
            <w:ind w:left="840"/>
          </w:pPr>
          <w:hyperlink w:anchor="_Toc3533_WPSOffice_Level3" w:history="1">
            <w:sdt>
              <w:sdtPr>
                <w:rPr>
                  <w:kern w:val="2"/>
                  <w:sz w:val="21"/>
                  <w:szCs w:val="24"/>
                </w:rPr>
                <w:id w:val="1947958224"/>
                <w:placeholder>
                  <w:docPart w:val="{f25c5f51-d1b1-4159-b59a-88a51379e038}"/>
                </w:placeholder>
                <w15:color w:val="509DF3"/>
              </w:sdtPr>
              <w:sdtEndPr/>
              <w:sdtContent>
                <w:r w:rsidR="00616FD4">
                  <w:rPr>
                    <w:rFonts w:hint="eastAsia"/>
                  </w:rPr>
                  <w:t>2</w:t>
                </w:r>
                <w:r w:rsidR="00616FD4">
                  <w:rPr>
                    <w:rFonts w:hint="eastAsia"/>
                  </w:rPr>
                  <w:t>、</w:t>
                </w:r>
                <w:r w:rsidR="00616FD4">
                  <w:rPr>
                    <w:rFonts w:hint="eastAsia"/>
                  </w:rPr>
                  <w:t xml:space="preserve"> </w:t>
                </w:r>
                <w:r w:rsidR="00616FD4">
                  <w:rPr>
                    <w:rFonts w:hint="eastAsia"/>
                  </w:rPr>
                  <w:t>小程序的主要测试模块</w:t>
                </w:r>
              </w:sdtContent>
            </w:sdt>
            <w:r w:rsidR="00616FD4">
              <w:tab/>
            </w:r>
            <w:bookmarkStart w:id="34" w:name="_Toc3533_WPSOffice_Level3Page"/>
            <w:r w:rsidR="00616FD4">
              <w:t>8</w:t>
            </w:r>
            <w:bookmarkEnd w:id="34"/>
          </w:hyperlink>
        </w:p>
        <w:p w:rsidR="00C422FD" w:rsidRDefault="00897F05">
          <w:pPr>
            <w:pStyle w:val="WPSOffice2"/>
            <w:tabs>
              <w:tab w:val="right" w:leader="dot" w:pos="8306"/>
            </w:tabs>
            <w:ind w:left="420"/>
          </w:pPr>
          <w:hyperlink w:anchor="_Toc16506_WPSOffice_Level2" w:history="1">
            <w:sdt>
              <w:sdtPr>
                <w:rPr>
                  <w:kern w:val="2"/>
                  <w:sz w:val="21"/>
                  <w:szCs w:val="24"/>
                </w:rPr>
                <w:id w:val="1040092497"/>
                <w:placeholder>
                  <w:docPart w:val="{e6013173-4fe6-4457-9c05-a65d74f39f60}"/>
                </w:placeholder>
                <w15:color w:val="509DF3"/>
              </w:sdtPr>
              <w:sdtEndPr/>
              <w:sdtContent>
                <w:r w:rsidR="00616FD4">
                  <w:rPr>
                    <w:rFonts w:hint="eastAsia"/>
                  </w:rPr>
                  <w:t>4</w:t>
                </w:r>
                <w:r w:rsidR="00616FD4">
                  <w:rPr>
                    <w:rFonts w:hint="eastAsia"/>
                  </w:rPr>
                  <w:t>计划</w:t>
                </w:r>
              </w:sdtContent>
            </w:sdt>
            <w:r w:rsidR="00616FD4">
              <w:tab/>
            </w:r>
            <w:bookmarkStart w:id="35" w:name="_Toc16506_WPSOffice_Level2Page"/>
            <w:r w:rsidR="00616FD4">
              <w:t>8</w:t>
            </w:r>
            <w:bookmarkEnd w:id="35"/>
          </w:hyperlink>
        </w:p>
        <w:p w:rsidR="00C422FD" w:rsidRDefault="00897F05">
          <w:pPr>
            <w:pStyle w:val="WPSOffice2"/>
            <w:tabs>
              <w:tab w:val="right" w:leader="dot" w:pos="8306"/>
            </w:tabs>
            <w:ind w:left="420"/>
          </w:pPr>
          <w:hyperlink w:anchor="_Toc16121_WPSOffice_Level2" w:history="1">
            <w:sdt>
              <w:sdtPr>
                <w:rPr>
                  <w:kern w:val="2"/>
                  <w:sz w:val="21"/>
                  <w:szCs w:val="24"/>
                </w:rPr>
                <w:id w:val="-1238855496"/>
                <w:placeholder>
                  <w:docPart w:val="{a1c1b811-b3f9-435b-a1ea-37cced1af4ad}"/>
                </w:placeholder>
                <w15:color w:val="509DF3"/>
              </w:sdtPr>
              <w:sdtEndPr/>
              <w:sdtContent>
                <w:r w:rsidR="00616FD4">
                  <w:rPr>
                    <w:rFonts w:ascii="Arial" w:eastAsia="黑体" w:hAnsi="Arial" w:hint="eastAsia"/>
                  </w:rPr>
                  <w:t>4.1</w:t>
                </w:r>
                <w:r w:rsidR="00616FD4">
                  <w:rPr>
                    <w:rFonts w:ascii="Arial" w:eastAsia="黑体" w:hAnsi="Arial" w:hint="eastAsia"/>
                  </w:rPr>
                  <w:t>总体设计</w:t>
                </w:r>
              </w:sdtContent>
            </w:sdt>
            <w:r w:rsidR="00616FD4">
              <w:tab/>
            </w:r>
            <w:bookmarkStart w:id="36" w:name="_Toc16121_WPSOffice_Level2Page"/>
            <w:r w:rsidR="00616FD4">
              <w:t>8</w:t>
            </w:r>
            <w:bookmarkEnd w:id="36"/>
          </w:hyperlink>
        </w:p>
        <w:p w:rsidR="00C422FD" w:rsidRDefault="00897F05">
          <w:pPr>
            <w:pStyle w:val="WPSOffice3"/>
            <w:tabs>
              <w:tab w:val="right" w:leader="dot" w:pos="8306"/>
            </w:tabs>
            <w:ind w:left="840"/>
          </w:pPr>
          <w:hyperlink w:anchor="_Toc24755_WPSOffice_Level3" w:history="1">
            <w:sdt>
              <w:sdtPr>
                <w:rPr>
                  <w:kern w:val="2"/>
                  <w:sz w:val="21"/>
                  <w:szCs w:val="24"/>
                </w:rPr>
                <w:id w:val="823399038"/>
                <w:placeholder>
                  <w:docPart w:val="{2843ca7f-6b01-4175-870f-53c034ced709}"/>
                </w:placeholder>
                <w15:color w:val="509DF3"/>
              </w:sdtPr>
              <w:sdtEndPr/>
              <w:sdtContent>
                <w:r w:rsidR="00616FD4">
                  <w:rPr>
                    <w:rFonts w:hint="eastAsia"/>
                  </w:rPr>
                  <w:t>4.1.1</w:t>
                </w:r>
                <w:r w:rsidR="00616FD4">
                  <w:rPr>
                    <w:rFonts w:hint="eastAsia"/>
                  </w:rPr>
                  <w:t>测试级</w:t>
                </w:r>
              </w:sdtContent>
            </w:sdt>
            <w:r w:rsidR="00616FD4">
              <w:tab/>
            </w:r>
            <w:bookmarkStart w:id="37" w:name="_Toc24755_WPSOffice_Level3Page"/>
            <w:r w:rsidR="00616FD4">
              <w:t>8</w:t>
            </w:r>
            <w:bookmarkEnd w:id="37"/>
          </w:hyperlink>
        </w:p>
        <w:p w:rsidR="00C422FD" w:rsidRDefault="00897F05">
          <w:pPr>
            <w:pStyle w:val="WPSOffice3"/>
            <w:tabs>
              <w:tab w:val="right" w:leader="dot" w:pos="8306"/>
            </w:tabs>
            <w:ind w:left="840"/>
          </w:pPr>
          <w:hyperlink w:anchor="_Toc17313_WPSOffice_Level3" w:history="1">
            <w:sdt>
              <w:sdtPr>
                <w:rPr>
                  <w:kern w:val="2"/>
                  <w:sz w:val="21"/>
                  <w:szCs w:val="24"/>
                </w:rPr>
                <w:id w:val="-1063630166"/>
                <w:placeholder>
                  <w:docPart w:val="{aed26f24-36ba-4d99-96c7-be7adfa4dcfb}"/>
                </w:placeholder>
                <w15:color w:val="509DF3"/>
              </w:sdtPr>
              <w:sdtEndPr/>
              <w:sdtContent>
                <w:r w:rsidR="00616FD4">
                  <w:rPr>
                    <w:rFonts w:ascii="Calibri" w:hAnsi="Calibri" w:hint="eastAsia"/>
                  </w:rPr>
                  <w:t>1</w:t>
                </w:r>
                <w:r w:rsidR="00616FD4">
                  <w:rPr>
                    <w:rFonts w:ascii="Calibri" w:hAnsi="Calibri" w:hint="eastAsia"/>
                  </w:rPr>
                  <w:t>、</w:t>
                </w:r>
                <w:proofErr w:type="gramStart"/>
                <w:r w:rsidR="00616FD4">
                  <w:rPr>
                    <w:rFonts w:ascii="Calibri" w:hAnsi="Calibri" w:hint="eastAsia"/>
                  </w:rPr>
                  <w:t>微信用户</w:t>
                </w:r>
                <w:proofErr w:type="gramEnd"/>
                <w:r w:rsidR="00616FD4">
                  <w:rPr>
                    <w:rFonts w:ascii="Calibri" w:hAnsi="Calibri" w:hint="eastAsia"/>
                  </w:rPr>
                  <w:t>信息是否成功授权</w:t>
                </w:r>
              </w:sdtContent>
            </w:sdt>
            <w:r w:rsidR="00616FD4">
              <w:tab/>
            </w:r>
            <w:bookmarkStart w:id="38" w:name="_Toc17313_WPSOffice_Level3Page"/>
            <w:r w:rsidR="00616FD4">
              <w:t>9</w:t>
            </w:r>
            <w:bookmarkEnd w:id="38"/>
          </w:hyperlink>
        </w:p>
        <w:p w:rsidR="00C422FD" w:rsidRDefault="00897F05">
          <w:pPr>
            <w:pStyle w:val="WPSOffice3"/>
            <w:tabs>
              <w:tab w:val="right" w:leader="dot" w:pos="8306"/>
            </w:tabs>
            <w:ind w:left="840"/>
          </w:pPr>
          <w:hyperlink w:anchor="_Toc24103_WPSOffice_Level3" w:history="1">
            <w:sdt>
              <w:sdtPr>
                <w:rPr>
                  <w:kern w:val="2"/>
                  <w:sz w:val="21"/>
                  <w:szCs w:val="24"/>
                </w:rPr>
                <w:id w:val="-1436365711"/>
                <w:placeholder>
                  <w:docPart w:val="{e7d324b7-c17f-4c9a-915a-d2c5831e8084}"/>
                </w:placeholder>
                <w15:color w:val="509DF3"/>
              </w:sdtPr>
              <w:sdtEndPr/>
              <w:sdtContent>
                <w:r w:rsidR="00616FD4">
                  <w:rPr>
                    <w:rFonts w:ascii="Calibri" w:hAnsi="Calibri" w:hint="eastAsia"/>
                  </w:rPr>
                  <w:t>2</w:t>
                </w:r>
                <w:r w:rsidR="00616FD4">
                  <w:rPr>
                    <w:rFonts w:ascii="Calibri" w:hAnsi="Calibri" w:hint="eastAsia"/>
                  </w:rPr>
                  <w:t>、微信步数是否成功授权</w:t>
                </w:r>
              </w:sdtContent>
            </w:sdt>
            <w:r w:rsidR="00616FD4">
              <w:tab/>
            </w:r>
            <w:bookmarkStart w:id="39" w:name="_Toc24103_WPSOffice_Level3Page"/>
            <w:r w:rsidR="00616FD4">
              <w:t>9</w:t>
            </w:r>
            <w:bookmarkEnd w:id="39"/>
          </w:hyperlink>
        </w:p>
        <w:p w:rsidR="00C422FD" w:rsidRDefault="00897F05">
          <w:pPr>
            <w:pStyle w:val="WPSOffice3"/>
            <w:tabs>
              <w:tab w:val="right" w:leader="dot" w:pos="8306"/>
            </w:tabs>
            <w:ind w:left="840"/>
          </w:pPr>
          <w:hyperlink w:anchor="_Toc530_WPSOffice_Level3" w:history="1">
            <w:sdt>
              <w:sdtPr>
                <w:rPr>
                  <w:kern w:val="2"/>
                  <w:sz w:val="21"/>
                  <w:szCs w:val="24"/>
                </w:rPr>
                <w:id w:val="1913113338"/>
                <w:placeholder>
                  <w:docPart w:val="{2e228f0c-bb3b-4012-b28a-ff1c04fbf1fb}"/>
                </w:placeholder>
                <w15:color w:val="509DF3"/>
              </w:sdtPr>
              <w:sdtEndPr/>
              <w:sdtContent>
                <w:r w:rsidR="00616FD4">
                  <w:rPr>
                    <w:rFonts w:ascii="Calibri" w:hAnsi="Calibri" w:hint="eastAsia"/>
                  </w:rPr>
                  <w:t>3</w:t>
                </w:r>
                <w:r w:rsidR="00616FD4">
                  <w:rPr>
                    <w:rFonts w:ascii="Calibri" w:hAnsi="Calibri" w:hint="eastAsia"/>
                  </w:rPr>
                  <w:t>、数据库用户数据调用是否成功</w:t>
                </w:r>
                <w:proofErr w:type="gramStart"/>
                <w:r w:rsidR="00616FD4">
                  <w:rPr>
                    <w:rFonts w:ascii="Calibri" w:hAnsi="Calibri" w:hint="eastAsia"/>
                  </w:rPr>
                  <w:t>且正确</w:t>
                </w:r>
                <w:proofErr w:type="gramEnd"/>
              </w:sdtContent>
            </w:sdt>
            <w:r w:rsidR="00616FD4">
              <w:tab/>
            </w:r>
            <w:bookmarkStart w:id="40" w:name="_Toc530_WPSOffice_Level3Page"/>
            <w:r w:rsidR="00616FD4">
              <w:t>9</w:t>
            </w:r>
            <w:bookmarkEnd w:id="40"/>
          </w:hyperlink>
        </w:p>
        <w:p w:rsidR="00C422FD" w:rsidRDefault="00897F05">
          <w:pPr>
            <w:pStyle w:val="WPSOffice3"/>
            <w:tabs>
              <w:tab w:val="right" w:leader="dot" w:pos="8306"/>
            </w:tabs>
            <w:ind w:left="840"/>
          </w:pPr>
          <w:hyperlink w:anchor="_Toc17288_WPSOffice_Level3" w:history="1">
            <w:sdt>
              <w:sdtPr>
                <w:rPr>
                  <w:kern w:val="2"/>
                  <w:sz w:val="21"/>
                  <w:szCs w:val="24"/>
                </w:rPr>
                <w:id w:val="1027527025"/>
                <w:placeholder>
                  <w:docPart w:val="{9c8d443e-f808-4f73-9503-35dbe48b8c77}"/>
                </w:placeholder>
                <w15:color w:val="509DF3"/>
              </w:sdtPr>
              <w:sdtEndPr/>
              <w:sdtContent>
                <w:r w:rsidR="00616FD4">
                  <w:rPr>
                    <w:rFonts w:ascii="Calibri" w:hAnsi="Calibri" w:hint="eastAsia"/>
                  </w:rPr>
                  <w:t>1</w:t>
                </w:r>
                <w:r w:rsidR="00616FD4">
                  <w:rPr>
                    <w:rFonts w:ascii="Calibri" w:hAnsi="Calibri" w:hint="eastAsia"/>
                  </w:rPr>
                  <w:t>、矿石价值的分配是否与设计算法吻合</w:t>
                </w:r>
              </w:sdtContent>
            </w:sdt>
            <w:r w:rsidR="00616FD4">
              <w:tab/>
            </w:r>
            <w:bookmarkStart w:id="41" w:name="_Toc17288_WPSOffice_Level3Page"/>
            <w:r w:rsidR="00616FD4">
              <w:t>9</w:t>
            </w:r>
            <w:bookmarkEnd w:id="41"/>
          </w:hyperlink>
        </w:p>
        <w:p w:rsidR="00C422FD" w:rsidRDefault="00897F05">
          <w:pPr>
            <w:pStyle w:val="WPSOffice3"/>
            <w:tabs>
              <w:tab w:val="right" w:leader="dot" w:pos="8306"/>
            </w:tabs>
            <w:ind w:left="840"/>
          </w:pPr>
          <w:hyperlink w:anchor="_Toc8309_WPSOffice_Level3" w:history="1">
            <w:sdt>
              <w:sdtPr>
                <w:rPr>
                  <w:kern w:val="2"/>
                  <w:sz w:val="21"/>
                  <w:szCs w:val="24"/>
                </w:rPr>
                <w:id w:val="1000779069"/>
                <w:placeholder>
                  <w:docPart w:val="{4bc32dbd-4dff-4245-aa95-764c0675a6be}"/>
                </w:placeholder>
                <w15:color w:val="509DF3"/>
              </w:sdtPr>
              <w:sdtEndPr/>
              <w:sdtContent>
                <w:r w:rsidR="00616FD4">
                  <w:rPr>
                    <w:rFonts w:ascii="Calibri" w:hAnsi="Calibri" w:hint="eastAsia"/>
                  </w:rPr>
                  <w:t>2</w:t>
                </w:r>
                <w:r w:rsidR="00616FD4">
                  <w:rPr>
                    <w:rFonts w:ascii="Calibri" w:hAnsi="Calibri" w:hint="eastAsia"/>
                  </w:rPr>
                  <w:t>、</w:t>
                </w:r>
                <w:proofErr w:type="gramStart"/>
                <w:r w:rsidR="00616FD4">
                  <w:rPr>
                    <w:rFonts w:ascii="Calibri" w:hAnsi="Calibri" w:hint="eastAsia"/>
                  </w:rPr>
                  <w:t>收矿过程</w:t>
                </w:r>
                <w:proofErr w:type="gramEnd"/>
                <w:r w:rsidR="00616FD4">
                  <w:rPr>
                    <w:rFonts w:ascii="Calibri" w:hAnsi="Calibri" w:hint="eastAsia"/>
                  </w:rPr>
                  <w:t>的进行（矿石消失，</w:t>
                </w:r>
                <w:proofErr w:type="gramStart"/>
                <w:r w:rsidR="00616FD4">
                  <w:rPr>
                    <w:rFonts w:ascii="Calibri" w:hAnsi="Calibri" w:hint="eastAsia"/>
                  </w:rPr>
                  <w:t>矿量改</w:t>
                </w:r>
                <w:proofErr w:type="gramEnd"/>
                <w:r w:rsidR="00616FD4">
                  <w:rPr>
                    <w:rFonts w:ascii="Calibri" w:hAnsi="Calibri" w:hint="eastAsia"/>
                  </w:rPr>
                  <w:t>变）</w:t>
                </w:r>
              </w:sdtContent>
            </w:sdt>
            <w:r w:rsidR="00616FD4">
              <w:tab/>
            </w:r>
            <w:bookmarkStart w:id="42" w:name="_Toc8309_WPSOffice_Level3Page"/>
            <w:r w:rsidR="00616FD4">
              <w:t>9</w:t>
            </w:r>
            <w:bookmarkEnd w:id="42"/>
          </w:hyperlink>
        </w:p>
        <w:p w:rsidR="00C422FD" w:rsidRDefault="00897F05">
          <w:pPr>
            <w:pStyle w:val="WPSOffice3"/>
            <w:tabs>
              <w:tab w:val="right" w:leader="dot" w:pos="8306"/>
            </w:tabs>
            <w:ind w:left="840"/>
          </w:pPr>
          <w:hyperlink w:anchor="_Toc27375_WPSOffice_Level3" w:history="1">
            <w:sdt>
              <w:sdtPr>
                <w:rPr>
                  <w:kern w:val="2"/>
                  <w:sz w:val="21"/>
                  <w:szCs w:val="24"/>
                </w:rPr>
                <w:id w:val="1622879621"/>
                <w:placeholder>
                  <w:docPart w:val="{d75862b1-0f3c-4bca-93cb-75ffecaec358}"/>
                </w:placeholder>
                <w15:color w:val="509DF3"/>
              </w:sdtPr>
              <w:sdtEndPr/>
              <w:sdtContent>
                <w:r w:rsidR="00616FD4">
                  <w:rPr>
                    <w:rFonts w:ascii="Calibri" w:hAnsi="Calibri" w:hint="eastAsia"/>
                  </w:rPr>
                  <w:t>1</w:t>
                </w:r>
                <w:r w:rsidR="00616FD4">
                  <w:rPr>
                    <w:rFonts w:ascii="Calibri" w:hAnsi="Calibri" w:hint="eastAsia"/>
                  </w:rPr>
                  <w:t>、</w:t>
                </w:r>
                <w:r w:rsidR="00616FD4">
                  <w:rPr>
                    <w:rFonts w:ascii="Calibri" w:hAnsi="Calibri" w:hint="eastAsia"/>
                  </w:rPr>
                  <w:t xml:space="preserve"> </w:t>
                </w:r>
                <w:r w:rsidR="00616FD4">
                  <w:rPr>
                    <w:rFonts w:ascii="Calibri" w:hAnsi="Calibri" w:hint="eastAsia"/>
                  </w:rPr>
                  <w:t>用户信息是否正常显示</w:t>
                </w:r>
              </w:sdtContent>
            </w:sdt>
            <w:r w:rsidR="00616FD4">
              <w:tab/>
            </w:r>
            <w:bookmarkStart w:id="43" w:name="_Toc27375_WPSOffice_Level3Page"/>
            <w:r w:rsidR="00616FD4">
              <w:t>9</w:t>
            </w:r>
            <w:bookmarkEnd w:id="43"/>
          </w:hyperlink>
        </w:p>
        <w:p w:rsidR="00C422FD" w:rsidRDefault="00897F05">
          <w:pPr>
            <w:pStyle w:val="WPSOffice3"/>
            <w:tabs>
              <w:tab w:val="right" w:leader="dot" w:pos="8306"/>
            </w:tabs>
            <w:ind w:left="840"/>
          </w:pPr>
          <w:hyperlink w:anchor="_Toc22574_WPSOffice_Level3" w:history="1">
            <w:sdt>
              <w:sdtPr>
                <w:rPr>
                  <w:kern w:val="2"/>
                  <w:sz w:val="21"/>
                  <w:szCs w:val="24"/>
                </w:rPr>
                <w:id w:val="-1963256736"/>
                <w:placeholder>
                  <w:docPart w:val="{301af8fc-1b77-470c-8fca-1bc3578c0b94}"/>
                </w:placeholder>
                <w15:color w:val="509DF3"/>
              </w:sdtPr>
              <w:sdtEndPr/>
              <w:sdtContent>
                <w:r w:rsidR="00616FD4">
                  <w:t>2</w:t>
                </w:r>
                <w:r w:rsidR="00616FD4">
                  <w:t>、</w:t>
                </w:r>
                <w:r w:rsidR="00616FD4">
                  <w:t xml:space="preserve"> </w:t>
                </w:r>
                <w:r w:rsidR="00616FD4">
                  <w:rPr>
                    <w:rFonts w:ascii="Calibri" w:hAnsi="Calibri" w:hint="eastAsia"/>
                  </w:rPr>
                  <w:t>排名功能是否正确</w:t>
                </w:r>
              </w:sdtContent>
            </w:sdt>
            <w:r w:rsidR="00616FD4">
              <w:tab/>
            </w:r>
            <w:bookmarkStart w:id="44" w:name="_Toc22574_WPSOffice_Level3Page"/>
            <w:r w:rsidR="00616FD4">
              <w:t>9</w:t>
            </w:r>
            <w:bookmarkEnd w:id="44"/>
          </w:hyperlink>
        </w:p>
        <w:p w:rsidR="00C422FD" w:rsidRDefault="00897F05">
          <w:pPr>
            <w:pStyle w:val="WPSOffice3"/>
            <w:tabs>
              <w:tab w:val="right" w:leader="dot" w:pos="8306"/>
            </w:tabs>
            <w:ind w:left="840"/>
          </w:pPr>
          <w:hyperlink w:anchor="_Toc6428_WPSOffice_Level3" w:history="1">
            <w:sdt>
              <w:sdtPr>
                <w:rPr>
                  <w:kern w:val="2"/>
                  <w:sz w:val="21"/>
                  <w:szCs w:val="24"/>
                </w:rPr>
                <w:id w:val="-477386926"/>
                <w:placeholder>
                  <w:docPart w:val="{404c5fd6-7916-458e-b753-b9ac5ad849c4}"/>
                </w:placeholder>
                <w15:color w:val="509DF3"/>
              </w:sdtPr>
              <w:sdtEndPr/>
              <w:sdtContent>
                <w:r w:rsidR="00616FD4">
                  <w:t>3</w:t>
                </w:r>
                <w:r w:rsidR="00616FD4">
                  <w:t>、</w:t>
                </w:r>
                <w:r w:rsidR="00616FD4">
                  <w:t xml:space="preserve"> </w:t>
                </w:r>
                <w:r w:rsidR="00616FD4">
                  <w:rPr>
                    <w:rFonts w:ascii="Calibri" w:hAnsi="Calibri" w:hint="eastAsia"/>
                  </w:rPr>
                  <w:t>点击好友头像能否实现页面跳转</w:t>
                </w:r>
              </w:sdtContent>
            </w:sdt>
            <w:r w:rsidR="00616FD4">
              <w:tab/>
            </w:r>
            <w:bookmarkStart w:id="45" w:name="_Toc6428_WPSOffice_Level3Page"/>
            <w:r w:rsidR="00616FD4">
              <w:t>9</w:t>
            </w:r>
            <w:bookmarkEnd w:id="45"/>
          </w:hyperlink>
        </w:p>
        <w:p w:rsidR="00C422FD" w:rsidRDefault="00897F05">
          <w:pPr>
            <w:pStyle w:val="WPSOffice3"/>
            <w:tabs>
              <w:tab w:val="right" w:leader="dot" w:pos="8306"/>
            </w:tabs>
            <w:ind w:left="840"/>
          </w:pPr>
          <w:hyperlink w:anchor="_Toc12349_WPSOffice_Level3" w:history="1">
            <w:sdt>
              <w:sdtPr>
                <w:rPr>
                  <w:kern w:val="2"/>
                  <w:sz w:val="21"/>
                  <w:szCs w:val="24"/>
                </w:rPr>
                <w:id w:val="1768808371"/>
                <w:placeholder>
                  <w:docPart w:val="{0a8d5638-88ce-4e04-98ed-298be76fff7b}"/>
                </w:placeholder>
                <w15:color w:val="509DF3"/>
              </w:sdtPr>
              <w:sdtEndPr/>
              <w:sdtContent>
                <w:r w:rsidR="00616FD4">
                  <w:rPr>
                    <w:rFonts w:hint="eastAsia"/>
                  </w:rPr>
                  <w:t>1</w:t>
                </w:r>
                <w:r w:rsidR="00616FD4">
                  <w:rPr>
                    <w:rFonts w:hint="eastAsia"/>
                  </w:rPr>
                  <w:t>、好友的</w:t>
                </w:r>
                <w:proofErr w:type="gramStart"/>
                <w:r w:rsidR="00616FD4">
                  <w:rPr>
                    <w:rFonts w:hint="eastAsia"/>
                  </w:rPr>
                  <w:t>总矿量</w:t>
                </w:r>
                <w:proofErr w:type="gramEnd"/>
                <w:r w:rsidR="00616FD4">
                  <w:rPr>
                    <w:rFonts w:hint="eastAsia"/>
                  </w:rPr>
                  <w:t>能否显示</w:t>
                </w:r>
              </w:sdtContent>
            </w:sdt>
            <w:r w:rsidR="00616FD4">
              <w:tab/>
            </w:r>
            <w:bookmarkStart w:id="46" w:name="_Toc12349_WPSOffice_Level3Page"/>
            <w:r w:rsidR="00616FD4">
              <w:t>9</w:t>
            </w:r>
            <w:bookmarkEnd w:id="46"/>
          </w:hyperlink>
        </w:p>
        <w:p w:rsidR="00C422FD" w:rsidRDefault="00897F05">
          <w:pPr>
            <w:pStyle w:val="WPSOffice3"/>
            <w:tabs>
              <w:tab w:val="right" w:leader="dot" w:pos="8306"/>
            </w:tabs>
            <w:ind w:left="840"/>
          </w:pPr>
          <w:hyperlink w:anchor="_Toc16712_WPSOffice_Level3" w:history="1">
            <w:sdt>
              <w:sdtPr>
                <w:rPr>
                  <w:kern w:val="2"/>
                  <w:sz w:val="21"/>
                  <w:szCs w:val="24"/>
                </w:rPr>
                <w:id w:val="1266726098"/>
                <w:placeholder>
                  <w:docPart w:val="{911c4005-3059-4a6a-adc4-0d328cdd921e}"/>
                </w:placeholder>
                <w15:color w:val="509DF3"/>
              </w:sdtPr>
              <w:sdtEndPr/>
              <w:sdtContent>
                <w:r w:rsidR="00616FD4">
                  <w:rPr>
                    <w:rFonts w:ascii="Calibri" w:hAnsi="Calibri" w:hint="eastAsia"/>
                  </w:rPr>
                  <w:t>2</w:t>
                </w:r>
                <w:r w:rsidR="00616FD4">
                  <w:rPr>
                    <w:rFonts w:ascii="Calibri" w:hAnsi="Calibri" w:hint="eastAsia"/>
                  </w:rPr>
                  <w:t>、偷矿</w:t>
                </w:r>
                <w:proofErr w:type="gramStart"/>
                <w:r w:rsidR="00616FD4">
                  <w:rPr>
                    <w:rFonts w:ascii="Calibri" w:hAnsi="Calibri" w:hint="eastAsia"/>
                  </w:rPr>
                  <w:t>矿</w:t>
                </w:r>
                <w:proofErr w:type="gramEnd"/>
                <w:r w:rsidR="00616FD4">
                  <w:rPr>
                    <w:rFonts w:ascii="Calibri" w:hAnsi="Calibri" w:hint="eastAsia"/>
                  </w:rPr>
                  <w:t>过程的进行（矿石消失，</w:t>
                </w:r>
                <w:proofErr w:type="gramStart"/>
                <w:r w:rsidR="00616FD4">
                  <w:rPr>
                    <w:rFonts w:ascii="Calibri" w:hAnsi="Calibri" w:hint="eastAsia"/>
                  </w:rPr>
                  <w:t>矿量改</w:t>
                </w:r>
                <w:proofErr w:type="gramEnd"/>
                <w:r w:rsidR="00616FD4">
                  <w:rPr>
                    <w:rFonts w:ascii="Calibri" w:hAnsi="Calibri" w:hint="eastAsia"/>
                  </w:rPr>
                  <w:t>变）</w:t>
                </w:r>
              </w:sdtContent>
            </w:sdt>
            <w:r w:rsidR="00616FD4">
              <w:tab/>
            </w:r>
            <w:bookmarkStart w:id="47" w:name="_Toc16712_WPSOffice_Level3Page"/>
            <w:r w:rsidR="00616FD4">
              <w:t>9</w:t>
            </w:r>
            <w:bookmarkEnd w:id="47"/>
          </w:hyperlink>
        </w:p>
        <w:p w:rsidR="00C422FD" w:rsidRDefault="00897F05">
          <w:pPr>
            <w:pStyle w:val="WPSOffice3"/>
            <w:tabs>
              <w:tab w:val="right" w:leader="dot" w:pos="8306"/>
            </w:tabs>
            <w:ind w:left="840"/>
          </w:pPr>
          <w:hyperlink w:anchor="_Toc7758_WPSOffice_Level3" w:history="1">
            <w:sdt>
              <w:sdtPr>
                <w:rPr>
                  <w:kern w:val="2"/>
                  <w:sz w:val="21"/>
                  <w:szCs w:val="24"/>
                </w:rPr>
                <w:id w:val="1035470986"/>
                <w:placeholder>
                  <w:docPart w:val="{72547168-a8c5-47eb-b363-3d90747c5210}"/>
                </w:placeholder>
                <w15:color w:val="509DF3"/>
              </w:sdtPr>
              <w:sdtEndPr/>
              <w:sdtContent>
                <w:r w:rsidR="00616FD4">
                  <w:rPr>
                    <w:rFonts w:hint="eastAsia"/>
                  </w:rPr>
                  <w:t>4.1.2</w:t>
                </w:r>
                <w:r w:rsidR="00616FD4">
                  <w:rPr>
                    <w:rFonts w:hint="eastAsia"/>
                  </w:rPr>
                  <w:t>测试类别</w:t>
                </w:r>
              </w:sdtContent>
            </w:sdt>
            <w:r w:rsidR="00616FD4">
              <w:tab/>
            </w:r>
            <w:bookmarkStart w:id="48" w:name="_Toc7758_WPSOffice_Level3Page"/>
            <w:r w:rsidR="00616FD4">
              <w:t>9</w:t>
            </w:r>
            <w:bookmarkEnd w:id="48"/>
          </w:hyperlink>
        </w:p>
        <w:p w:rsidR="00C422FD" w:rsidRDefault="00897F05">
          <w:pPr>
            <w:pStyle w:val="WPSOffice3"/>
            <w:tabs>
              <w:tab w:val="right" w:leader="dot" w:pos="8306"/>
            </w:tabs>
            <w:ind w:left="840"/>
          </w:pPr>
          <w:hyperlink w:anchor="_Toc23675_WPSOffice_Level3" w:history="1">
            <w:sdt>
              <w:sdtPr>
                <w:rPr>
                  <w:kern w:val="2"/>
                  <w:sz w:val="21"/>
                  <w:szCs w:val="24"/>
                </w:rPr>
                <w:id w:val="-727455701"/>
                <w:placeholder>
                  <w:docPart w:val="{c3ea7742-94fa-4a1c-b723-1ee58b33482f}"/>
                </w:placeholder>
                <w15:color w:val="509DF3"/>
              </w:sdtPr>
              <w:sdtEndPr/>
              <w:sdtContent>
                <w:r w:rsidR="00616FD4">
                  <w:rPr>
                    <w:rFonts w:hint="eastAsia"/>
                  </w:rPr>
                  <w:t>1</w:t>
                </w:r>
                <w:r w:rsidR="00616FD4">
                  <w:rPr>
                    <w:rFonts w:hint="eastAsia"/>
                  </w:rPr>
                  <w:t>、</w:t>
                </w:r>
                <w:r w:rsidR="00616FD4">
                  <w:rPr>
                    <w:rFonts w:hint="eastAsia"/>
                  </w:rPr>
                  <w:t xml:space="preserve"> </w:t>
                </w:r>
                <w:r w:rsidR="00616FD4">
                  <w:rPr>
                    <w:rFonts w:hint="eastAsia"/>
                  </w:rPr>
                  <w:t>单元测试（黑盒）</w:t>
                </w:r>
              </w:sdtContent>
            </w:sdt>
            <w:r w:rsidR="00616FD4">
              <w:tab/>
            </w:r>
            <w:bookmarkStart w:id="49" w:name="_Toc23675_WPSOffice_Level3Page"/>
            <w:r w:rsidR="00616FD4">
              <w:t>9</w:t>
            </w:r>
            <w:bookmarkEnd w:id="49"/>
          </w:hyperlink>
        </w:p>
        <w:p w:rsidR="00C422FD" w:rsidRDefault="00897F05">
          <w:pPr>
            <w:pStyle w:val="WPSOffice3"/>
            <w:tabs>
              <w:tab w:val="right" w:leader="dot" w:pos="8306"/>
            </w:tabs>
            <w:ind w:left="840"/>
          </w:pPr>
          <w:hyperlink w:anchor="_Toc20775_WPSOffice_Level3" w:history="1">
            <w:sdt>
              <w:sdtPr>
                <w:rPr>
                  <w:kern w:val="2"/>
                  <w:sz w:val="21"/>
                  <w:szCs w:val="24"/>
                </w:rPr>
                <w:id w:val="333191640"/>
                <w:placeholder>
                  <w:docPart w:val="{2081e482-20e2-4283-b2ad-c6fc685df4d4}"/>
                </w:placeholder>
                <w15:color w:val="509DF3"/>
              </w:sdtPr>
              <w:sdtEndPr/>
              <w:sdtContent>
                <w:r w:rsidR="00616FD4">
                  <w:rPr>
                    <w:rFonts w:hint="eastAsia"/>
                  </w:rPr>
                  <w:t>2</w:t>
                </w:r>
                <w:r w:rsidR="00616FD4">
                  <w:rPr>
                    <w:rFonts w:hint="eastAsia"/>
                  </w:rPr>
                  <w:t>、集成测试（黑盒</w:t>
                </w:r>
                <w:r w:rsidR="00616FD4">
                  <w:rPr>
                    <w:rFonts w:hint="eastAsia"/>
                  </w:rPr>
                  <w:t>/</w:t>
                </w:r>
                <w:r w:rsidR="00616FD4">
                  <w:rPr>
                    <w:rFonts w:hint="eastAsia"/>
                  </w:rPr>
                  <w:t>自底向上）</w:t>
                </w:r>
              </w:sdtContent>
            </w:sdt>
            <w:r w:rsidR="00616FD4">
              <w:tab/>
            </w:r>
            <w:bookmarkStart w:id="50" w:name="_Toc20775_WPSOffice_Level3Page"/>
            <w:r w:rsidR="00616FD4">
              <w:t>9</w:t>
            </w:r>
            <w:bookmarkEnd w:id="50"/>
          </w:hyperlink>
        </w:p>
        <w:p w:rsidR="00C422FD" w:rsidRDefault="00897F05">
          <w:pPr>
            <w:pStyle w:val="WPSOffice3"/>
            <w:tabs>
              <w:tab w:val="right" w:leader="dot" w:pos="8306"/>
            </w:tabs>
            <w:ind w:left="840"/>
          </w:pPr>
          <w:hyperlink w:anchor="_Toc6331_WPSOffice_Level3" w:history="1">
            <w:sdt>
              <w:sdtPr>
                <w:rPr>
                  <w:kern w:val="2"/>
                  <w:sz w:val="21"/>
                  <w:szCs w:val="24"/>
                </w:rPr>
                <w:id w:val="-1079284447"/>
                <w:placeholder>
                  <w:docPart w:val="{b71c8872-478c-4ab4-a8d8-3576096bf4cc}"/>
                </w:placeholder>
                <w15:color w:val="509DF3"/>
              </w:sdtPr>
              <w:sdtEndPr/>
              <w:sdtContent>
                <w:r w:rsidR="00616FD4">
                  <w:rPr>
                    <w:rFonts w:hint="eastAsia"/>
                  </w:rPr>
                  <w:t>1.</w:t>
                </w:r>
                <w:r w:rsidR="00616FD4">
                  <w:rPr>
                    <w:rFonts w:hint="eastAsia"/>
                  </w:rPr>
                  <w:t>先对主控制模块进行测试，将存根程序代替所有直接附属与主控制模块的模块</w:t>
                </w:r>
              </w:sdtContent>
            </w:sdt>
            <w:r w:rsidR="00616FD4">
              <w:tab/>
            </w:r>
            <w:bookmarkStart w:id="51" w:name="_Toc6331_WPSOffice_Level3Page"/>
            <w:r w:rsidR="00616FD4">
              <w:t>9</w:t>
            </w:r>
            <w:bookmarkEnd w:id="51"/>
          </w:hyperlink>
        </w:p>
        <w:p w:rsidR="00C422FD" w:rsidRDefault="00897F05">
          <w:pPr>
            <w:pStyle w:val="WPSOffice3"/>
            <w:tabs>
              <w:tab w:val="right" w:leader="dot" w:pos="8306"/>
            </w:tabs>
            <w:ind w:left="840"/>
          </w:pPr>
          <w:hyperlink w:anchor="_Toc30633_WPSOffice_Level3" w:history="1">
            <w:sdt>
              <w:sdtPr>
                <w:rPr>
                  <w:kern w:val="2"/>
                  <w:sz w:val="21"/>
                  <w:szCs w:val="24"/>
                </w:rPr>
                <w:id w:val="-292981923"/>
                <w:placeholder>
                  <w:docPart w:val="{2d6d1cc2-9840-44b7-a425-05dba220909c}"/>
                </w:placeholder>
                <w15:color w:val="509DF3"/>
              </w:sdtPr>
              <w:sdtEndPr/>
              <w:sdtContent>
                <w:r w:rsidR="00616FD4">
                  <w:rPr>
                    <w:rFonts w:hint="eastAsia"/>
                  </w:rPr>
                  <w:t>2.</w:t>
                </w:r>
                <w:r w:rsidR="00616FD4">
                  <w:rPr>
                    <w:rFonts w:hint="eastAsia"/>
                  </w:rPr>
                  <w:t>每次用一个实际模块代换一个存根程序</w:t>
                </w:r>
              </w:sdtContent>
            </w:sdt>
            <w:r w:rsidR="00616FD4">
              <w:tab/>
            </w:r>
            <w:bookmarkStart w:id="52" w:name="_Toc30633_WPSOffice_Level3Page"/>
            <w:r w:rsidR="00616FD4">
              <w:t>9</w:t>
            </w:r>
            <w:bookmarkEnd w:id="52"/>
          </w:hyperlink>
        </w:p>
        <w:p w:rsidR="00C422FD" w:rsidRDefault="00897F05">
          <w:pPr>
            <w:pStyle w:val="WPSOffice3"/>
            <w:tabs>
              <w:tab w:val="right" w:leader="dot" w:pos="8306"/>
            </w:tabs>
            <w:ind w:left="840"/>
          </w:pPr>
          <w:hyperlink w:anchor="_Toc1679_WPSOffice_Level3" w:history="1">
            <w:sdt>
              <w:sdtPr>
                <w:rPr>
                  <w:kern w:val="2"/>
                  <w:sz w:val="21"/>
                  <w:szCs w:val="24"/>
                </w:rPr>
                <w:id w:val="251865631"/>
                <w:placeholder>
                  <w:docPart w:val="{41b473ca-94c3-4296-a681-c98ce6f61258}"/>
                </w:placeholder>
                <w15:color w:val="509DF3"/>
              </w:sdtPr>
              <w:sdtEndPr/>
              <w:sdtContent>
                <w:r w:rsidR="00616FD4">
                  <w:rPr>
                    <w:rFonts w:hint="eastAsia"/>
                  </w:rPr>
                  <w:t>3.</w:t>
                </w:r>
                <w:r w:rsidR="00616FD4">
                  <w:rPr>
                    <w:rFonts w:hint="eastAsia"/>
                  </w:rPr>
                  <w:t>在结合进一个模块的同时进行测试</w:t>
                </w:r>
              </w:sdtContent>
            </w:sdt>
            <w:r w:rsidR="00616FD4">
              <w:tab/>
            </w:r>
            <w:bookmarkStart w:id="53" w:name="_Toc1679_WPSOffice_Level3Page"/>
            <w:r w:rsidR="00616FD4">
              <w:t>9</w:t>
            </w:r>
            <w:bookmarkEnd w:id="53"/>
          </w:hyperlink>
        </w:p>
        <w:p w:rsidR="00C422FD" w:rsidRDefault="00897F05">
          <w:pPr>
            <w:pStyle w:val="WPSOffice3"/>
            <w:tabs>
              <w:tab w:val="right" w:leader="dot" w:pos="8306"/>
            </w:tabs>
            <w:ind w:left="840"/>
          </w:pPr>
          <w:hyperlink w:anchor="_Toc12483_WPSOffice_Level3" w:history="1">
            <w:sdt>
              <w:sdtPr>
                <w:rPr>
                  <w:kern w:val="2"/>
                  <w:sz w:val="21"/>
                  <w:szCs w:val="24"/>
                </w:rPr>
                <w:id w:val="688194373"/>
                <w:placeholder>
                  <w:docPart w:val="{fcd1b494-431d-4de8-8340-6ad11fa3176e}"/>
                </w:placeholder>
                <w15:color w:val="509DF3"/>
              </w:sdtPr>
              <w:sdtEndPr/>
              <w:sdtContent>
                <w:r w:rsidR="00616FD4">
                  <w:rPr>
                    <w:rFonts w:hint="eastAsia"/>
                  </w:rPr>
                  <w:t>4.</w:t>
                </w:r>
                <w:r w:rsidR="00616FD4">
                  <w:rPr>
                    <w:rFonts w:hint="eastAsia"/>
                  </w:rPr>
                  <w:t>在不断进行回归测试</w:t>
                </w:r>
              </w:sdtContent>
            </w:sdt>
            <w:r w:rsidR="00616FD4">
              <w:tab/>
            </w:r>
            <w:bookmarkStart w:id="54" w:name="_Toc12483_WPSOffice_Level3Page"/>
            <w:r w:rsidR="00616FD4">
              <w:t>9</w:t>
            </w:r>
            <w:bookmarkEnd w:id="54"/>
          </w:hyperlink>
        </w:p>
        <w:p w:rsidR="00C422FD" w:rsidRDefault="00897F05">
          <w:pPr>
            <w:pStyle w:val="WPSOffice3"/>
            <w:tabs>
              <w:tab w:val="right" w:leader="dot" w:pos="8306"/>
            </w:tabs>
            <w:ind w:left="840"/>
          </w:pPr>
          <w:hyperlink w:anchor="_Toc24481_WPSOffice_Level3" w:history="1">
            <w:sdt>
              <w:sdtPr>
                <w:rPr>
                  <w:kern w:val="2"/>
                  <w:sz w:val="21"/>
                  <w:szCs w:val="24"/>
                </w:rPr>
                <w:id w:val="-1193063281"/>
                <w:placeholder>
                  <w:docPart w:val="{bd2f3066-0443-457e-b140-ac9e7fe1da06}"/>
                </w:placeholder>
                <w15:color w:val="509DF3"/>
              </w:sdtPr>
              <w:sdtEndPr/>
              <w:sdtContent>
                <w:r w:rsidR="00616FD4">
                  <w:rPr>
                    <w:rFonts w:hint="eastAsia"/>
                  </w:rPr>
                  <w:t>5.</w:t>
                </w:r>
                <w:r w:rsidR="00616FD4">
                  <w:rPr>
                    <w:rFonts w:hint="eastAsia"/>
                  </w:rPr>
                  <w:t>重复以上步骤</w:t>
                </w:r>
              </w:sdtContent>
            </w:sdt>
            <w:r w:rsidR="00616FD4">
              <w:tab/>
            </w:r>
            <w:bookmarkStart w:id="55" w:name="_Toc24481_WPSOffice_Level3Page"/>
            <w:r w:rsidR="00616FD4">
              <w:t>9</w:t>
            </w:r>
            <w:bookmarkEnd w:id="55"/>
          </w:hyperlink>
        </w:p>
        <w:p w:rsidR="00C422FD" w:rsidRDefault="00897F05">
          <w:pPr>
            <w:pStyle w:val="WPSOffice1"/>
            <w:tabs>
              <w:tab w:val="right" w:leader="dot" w:pos="8306"/>
            </w:tabs>
          </w:pPr>
          <w:hyperlink w:anchor="_Toc22617_WPSOffice_Level1" w:history="1">
            <w:sdt>
              <w:sdtPr>
                <w:rPr>
                  <w:kern w:val="2"/>
                  <w:sz w:val="21"/>
                  <w:szCs w:val="24"/>
                </w:rPr>
                <w:id w:val="1677915730"/>
                <w:placeholder>
                  <w:docPart w:val="{68003730-7163-4f10-bd6f-553da0e2d96e}"/>
                </w:placeholder>
                <w15:color w:val="509DF3"/>
              </w:sdtPr>
              <w:sdtEndPr/>
              <w:sdtContent>
                <w:r w:rsidR="00616FD4">
                  <w:rPr>
                    <w:rFonts w:hint="eastAsia"/>
                  </w:rPr>
                  <w:t>2</w:t>
                </w:r>
                <w:r w:rsidR="00616FD4">
                  <w:rPr>
                    <w:rFonts w:hint="eastAsia"/>
                  </w:rPr>
                  <w:t>、</w:t>
                </w:r>
                <w:r w:rsidR="00616FD4">
                  <w:rPr>
                    <w:rFonts w:hint="eastAsia"/>
                  </w:rPr>
                  <w:t xml:space="preserve"> </w:t>
                </w:r>
                <w:r w:rsidR="00616FD4">
                  <w:rPr>
                    <w:rFonts w:hint="eastAsia"/>
                  </w:rPr>
                  <w:t>系统测试（黑盒）</w:t>
                </w:r>
              </w:sdtContent>
            </w:sdt>
            <w:r w:rsidR="00616FD4">
              <w:tab/>
            </w:r>
            <w:bookmarkStart w:id="56" w:name="_Toc22617_WPSOffice_Level1Page"/>
            <w:r w:rsidR="00616FD4">
              <w:t>9</w:t>
            </w:r>
            <w:bookmarkEnd w:id="56"/>
          </w:hyperlink>
        </w:p>
        <w:p w:rsidR="00C422FD" w:rsidRDefault="00897F05">
          <w:pPr>
            <w:pStyle w:val="WPSOffice1"/>
            <w:tabs>
              <w:tab w:val="right" w:leader="dot" w:pos="8306"/>
            </w:tabs>
          </w:pPr>
          <w:hyperlink w:anchor="_Toc23793_WPSOffice_Level1" w:history="1">
            <w:sdt>
              <w:sdtPr>
                <w:rPr>
                  <w:kern w:val="2"/>
                  <w:sz w:val="21"/>
                  <w:szCs w:val="24"/>
                </w:rPr>
                <w:id w:val="246314151"/>
                <w:placeholder>
                  <w:docPart w:val="{e4dfed49-544c-47c2-9661-34a5643f3e3c}"/>
                </w:placeholder>
                <w15:color w:val="509DF3"/>
              </w:sdtPr>
              <w:sdtEndPr/>
              <w:sdtContent>
                <w:r w:rsidR="00616FD4">
                  <w:rPr>
                    <w:rFonts w:hint="eastAsia"/>
                  </w:rPr>
                  <w:t>4</w:t>
                </w:r>
                <w:r w:rsidR="00616FD4">
                  <w:rPr>
                    <w:rFonts w:hint="eastAsia"/>
                  </w:rPr>
                  <w:t>、确认测试</w:t>
                </w:r>
              </w:sdtContent>
            </w:sdt>
            <w:r w:rsidR="00616FD4">
              <w:tab/>
            </w:r>
            <w:bookmarkStart w:id="57" w:name="_Toc23793_WPSOffice_Level1Page"/>
            <w:r w:rsidR="00616FD4">
              <w:t>9</w:t>
            </w:r>
            <w:bookmarkEnd w:id="57"/>
          </w:hyperlink>
        </w:p>
        <w:p w:rsidR="00C422FD" w:rsidRDefault="00897F05">
          <w:pPr>
            <w:pStyle w:val="WPSOffice1"/>
            <w:tabs>
              <w:tab w:val="right" w:leader="dot" w:pos="8306"/>
            </w:tabs>
          </w:pPr>
          <w:hyperlink w:anchor="_Toc29251_WPSOffice_Level1" w:history="1">
            <w:sdt>
              <w:sdtPr>
                <w:rPr>
                  <w:kern w:val="2"/>
                  <w:sz w:val="21"/>
                  <w:szCs w:val="24"/>
                </w:rPr>
                <w:id w:val="-1812866622"/>
                <w:placeholder>
                  <w:docPart w:val="{f3b3dc8c-8b65-400b-88f3-87381dfffc61}"/>
                </w:placeholder>
                <w15:color w:val="509DF3"/>
              </w:sdtPr>
              <w:sdtEndPr/>
              <w:sdtContent>
                <w:r w:rsidR="00616FD4">
                  <w:rPr>
                    <w:rFonts w:hint="eastAsia"/>
                  </w:rPr>
                  <w:t>4.1.3</w:t>
                </w:r>
                <w:r w:rsidR="00616FD4">
                  <w:rPr>
                    <w:rFonts w:hint="eastAsia"/>
                  </w:rPr>
                  <w:t>一般测试条件</w:t>
                </w:r>
              </w:sdtContent>
            </w:sdt>
            <w:r w:rsidR="00616FD4">
              <w:tab/>
            </w:r>
            <w:bookmarkStart w:id="58" w:name="_Toc29251_WPSOffice_Level1Page"/>
            <w:r w:rsidR="00616FD4">
              <w:t>9</w:t>
            </w:r>
            <w:bookmarkEnd w:id="58"/>
          </w:hyperlink>
        </w:p>
        <w:p w:rsidR="00C422FD" w:rsidRDefault="00897F05">
          <w:pPr>
            <w:pStyle w:val="WPSOffice1"/>
            <w:tabs>
              <w:tab w:val="right" w:leader="dot" w:pos="8306"/>
            </w:tabs>
          </w:pPr>
          <w:hyperlink w:anchor="_Toc17201_WPSOffice_Level1" w:history="1">
            <w:sdt>
              <w:sdtPr>
                <w:rPr>
                  <w:kern w:val="2"/>
                  <w:sz w:val="21"/>
                  <w:szCs w:val="24"/>
                </w:rPr>
                <w:id w:val="1485740788"/>
                <w:placeholder>
                  <w:docPart w:val="{d5c7d5e1-d3bd-443b-9276-139c13b81379}"/>
                </w:placeholder>
                <w15:color w:val="509DF3"/>
              </w:sdtPr>
              <w:sdtEndPr/>
              <w:sdtContent>
                <w:r w:rsidR="00616FD4">
                  <w:rPr>
                    <w:rFonts w:hint="eastAsia"/>
                  </w:rPr>
                  <w:t>4.1.4</w:t>
                </w:r>
                <w:r w:rsidR="00616FD4">
                  <w:rPr>
                    <w:rFonts w:hint="eastAsia"/>
                  </w:rPr>
                  <w:t>测试过程</w:t>
                </w:r>
              </w:sdtContent>
            </w:sdt>
            <w:r w:rsidR="00616FD4">
              <w:tab/>
            </w:r>
            <w:bookmarkStart w:id="59" w:name="_Toc17201_WPSOffice_Level1Page"/>
            <w:r w:rsidR="00616FD4">
              <w:t>10</w:t>
            </w:r>
            <w:bookmarkEnd w:id="59"/>
          </w:hyperlink>
        </w:p>
        <w:p w:rsidR="00C422FD" w:rsidRDefault="00897F05">
          <w:pPr>
            <w:pStyle w:val="WPSOffice1"/>
            <w:tabs>
              <w:tab w:val="right" w:leader="dot" w:pos="8306"/>
            </w:tabs>
          </w:pPr>
          <w:hyperlink w:anchor="_Toc28453_WPSOffice_Level1" w:history="1">
            <w:sdt>
              <w:sdtPr>
                <w:rPr>
                  <w:kern w:val="2"/>
                  <w:sz w:val="21"/>
                  <w:szCs w:val="24"/>
                </w:rPr>
                <w:id w:val="-409237902"/>
                <w:placeholder>
                  <w:docPart w:val="{48a766cb-810a-46d4-b690-e40fc66e397d}"/>
                </w:placeholder>
                <w15:color w:val="509DF3"/>
              </w:sdtPr>
              <w:sdtEndPr/>
              <w:sdtContent>
                <w:r w:rsidR="00616FD4">
                  <w:rPr>
                    <w:rFonts w:hint="eastAsia"/>
                  </w:rPr>
                  <w:t>4.1.5</w:t>
                </w:r>
                <w:r w:rsidR="00616FD4">
                  <w:rPr>
                    <w:rFonts w:hint="eastAsia"/>
                  </w:rPr>
                  <w:t>数据记录、归约和分析</w:t>
                </w:r>
              </w:sdtContent>
            </w:sdt>
            <w:r w:rsidR="00616FD4">
              <w:tab/>
            </w:r>
            <w:bookmarkStart w:id="60" w:name="_Toc28453_WPSOffice_Level1Page"/>
            <w:r w:rsidR="00616FD4">
              <w:t>10</w:t>
            </w:r>
            <w:bookmarkEnd w:id="60"/>
          </w:hyperlink>
        </w:p>
        <w:p w:rsidR="00C422FD" w:rsidRDefault="00897F05">
          <w:pPr>
            <w:pStyle w:val="WPSOffice2"/>
            <w:tabs>
              <w:tab w:val="right" w:leader="dot" w:pos="8306"/>
            </w:tabs>
            <w:ind w:left="420"/>
          </w:pPr>
          <w:hyperlink w:anchor="_Toc20855_WPSOffice_Level2" w:history="1">
            <w:sdt>
              <w:sdtPr>
                <w:rPr>
                  <w:kern w:val="2"/>
                  <w:sz w:val="21"/>
                  <w:szCs w:val="24"/>
                </w:rPr>
                <w:id w:val="389157664"/>
                <w:placeholder>
                  <w:docPart w:val="{26f76e4b-98cf-4495-884d-c98734f34ac4}"/>
                </w:placeholder>
                <w15:color w:val="509DF3"/>
              </w:sdtPr>
              <w:sdtEndPr/>
              <w:sdtContent>
                <w:r w:rsidR="00616FD4">
                  <w:rPr>
                    <w:rFonts w:ascii="Arial" w:eastAsia="黑体" w:hAnsi="Arial" w:hint="eastAsia"/>
                  </w:rPr>
                  <w:t>任务分配</w:t>
                </w:r>
              </w:sdtContent>
            </w:sdt>
            <w:r w:rsidR="00616FD4">
              <w:tab/>
            </w:r>
            <w:bookmarkStart w:id="61" w:name="_Toc20855_WPSOffice_Level2Page"/>
            <w:r w:rsidR="00616FD4">
              <w:t>10</w:t>
            </w:r>
            <w:bookmarkEnd w:id="61"/>
          </w:hyperlink>
        </w:p>
        <w:p w:rsidR="00C422FD" w:rsidRDefault="00897F05">
          <w:pPr>
            <w:pStyle w:val="WPSOffice2"/>
            <w:tabs>
              <w:tab w:val="right" w:leader="dot" w:pos="8306"/>
            </w:tabs>
            <w:ind w:left="420"/>
          </w:pPr>
          <w:hyperlink w:anchor="_Toc22528_WPSOffice_Level2" w:history="1">
            <w:sdt>
              <w:sdtPr>
                <w:rPr>
                  <w:kern w:val="2"/>
                  <w:sz w:val="21"/>
                  <w:szCs w:val="24"/>
                </w:rPr>
                <w:id w:val="-107581499"/>
                <w:placeholder>
                  <w:docPart w:val="{46204b59-8c14-45e6-9776-69d2b8c1b79c}"/>
                </w:placeholder>
                <w15:color w:val="509DF3"/>
              </w:sdtPr>
              <w:sdtEndPr/>
              <w:sdtContent>
                <w:r w:rsidR="00616FD4">
                  <w:rPr>
                    <w:rFonts w:ascii="Arial" w:eastAsia="黑体" w:hAnsi="Arial" w:hint="eastAsia"/>
                  </w:rPr>
                  <w:t>单元测试</w:t>
                </w:r>
              </w:sdtContent>
            </w:sdt>
            <w:r w:rsidR="00616FD4">
              <w:tab/>
            </w:r>
            <w:bookmarkStart w:id="62" w:name="_Toc22528_WPSOffice_Level2Page"/>
            <w:r w:rsidR="00616FD4">
              <w:t>11</w:t>
            </w:r>
            <w:bookmarkEnd w:id="62"/>
          </w:hyperlink>
        </w:p>
        <w:p w:rsidR="00C422FD" w:rsidRDefault="00897F05">
          <w:pPr>
            <w:pStyle w:val="WPSOffice2"/>
            <w:tabs>
              <w:tab w:val="right" w:leader="dot" w:pos="8306"/>
            </w:tabs>
            <w:ind w:left="420"/>
          </w:pPr>
          <w:hyperlink w:anchor="_Toc4743_WPSOffice_Level2" w:history="1">
            <w:sdt>
              <w:sdtPr>
                <w:rPr>
                  <w:kern w:val="2"/>
                  <w:sz w:val="21"/>
                  <w:szCs w:val="24"/>
                </w:rPr>
                <w:id w:val="563153072"/>
                <w:placeholder>
                  <w:docPart w:val="{d3b07697-a278-4e84-9c3f-37e0b9909bd7}"/>
                </w:placeholder>
                <w15:color w:val="509DF3"/>
              </w:sdtPr>
              <w:sdtEndPr/>
              <w:sdtContent>
                <w:r w:rsidR="00616FD4">
                  <w:rPr>
                    <w:rFonts w:ascii="Arial" w:eastAsia="黑体" w:hAnsi="Arial" w:hint="eastAsia"/>
                  </w:rPr>
                  <w:t>集成测试</w:t>
                </w:r>
              </w:sdtContent>
            </w:sdt>
            <w:r w:rsidR="00616FD4">
              <w:tab/>
            </w:r>
            <w:bookmarkStart w:id="63" w:name="_Toc4743_WPSOffice_Level2Page"/>
            <w:r w:rsidR="00616FD4">
              <w:t>11</w:t>
            </w:r>
            <w:bookmarkEnd w:id="63"/>
          </w:hyperlink>
        </w:p>
        <w:p w:rsidR="00C422FD" w:rsidRDefault="00897F05">
          <w:pPr>
            <w:pStyle w:val="WPSOffice3"/>
            <w:tabs>
              <w:tab w:val="right" w:leader="dot" w:pos="8306"/>
            </w:tabs>
            <w:ind w:leftChars="0" w:left="0" w:firstLineChars="200" w:firstLine="400"/>
          </w:pPr>
          <w:hyperlink w:anchor="_Toc8186_WPSOffice_Level2" w:history="1">
            <w:sdt>
              <w:sdtPr>
                <w:rPr>
                  <w:kern w:val="2"/>
                  <w:sz w:val="21"/>
                  <w:szCs w:val="24"/>
                </w:rPr>
                <w:id w:val="-1762291604"/>
                <w:placeholder>
                  <w:docPart w:val="{fabf6faa-5a43-4caf-99a1-0ec6116fce3d}"/>
                </w:placeholder>
                <w15:color w:val="509DF3"/>
              </w:sdtPr>
              <w:sdtEndPr/>
              <w:sdtContent>
                <w:r w:rsidR="00616FD4">
                  <w:rPr>
                    <w:rFonts w:ascii="Arial" w:eastAsia="黑体" w:hAnsi="Arial" w:hint="eastAsia"/>
                  </w:rPr>
                  <w:t>确认测试</w:t>
                </w:r>
              </w:sdtContent>
            </w:sdt>
            <w:r w:rsidR="00616FD4">
              <w:tab/>
            </w:r>
            <w:bookmarkStart w:id="64" w:name="_Toc8186_WPSOffice_Level2Page"/>
            <w:r w:rsidR="00616FD4">
              <w:t>12</w:t>
            </w:r>
            <w:bookmarkEnd w:id="64"/>
          </w:hyperlink>
        </w:p>
        <w:p w:rsidR="00C422FD" w:rsidRDefault="00897F05">
          <w:pPr>
            <w:pStyle w:val="WPSOffice1"/>
            <w:tabs>
              <w:tab w:val="right" w:leader="dot" w:pos="8306"/>
            </w:tabs>
          </w:pPr>
          <w:hyperlink w:anchor="_Toc16121_WPSOffice_Level1" w:history="1">
            <w:sdt>
              <w:sdtPr>
                <w:rPr>
                  <w:kern w:val="2"/>
                  <w:sz w:val="21"/>
                  <w:szCs w:val="24"/>
                </w:rPr>
                <w:id w:val="-658853346"/>
                <w:placeholder>
                  <w:docPart w:val="{88ab1f6c-c9da-46e5-800b-17115e73bbba}"/>
                </w:placeholder>
                <w15:color w:val="509DF3"/>
              </w:sdtPr>
              <w:sdtEndPr/>
              <w:sdtContent>
                <w:r w:rsidR="00616FD4">
                  <w:rPr>
                    <w:rFonts w:hint="eastAsia"/>
                  </w:rPr>
                  <w:t>一、安装测试</w:t>
                </w:r>
              </w:sdtContent>
            </w:sdt>
            <w:r w:rsidR="00616FD4">
              <w:tab/>
            </w:r>
            <w:bookmarkStart w:id="65" w:name="_Toc16121_WPSOffice_Level1Page"/>
            <w:r w:rsidR="00616FD4">
              <w:t>14</w:t>
            </w:r>
            <w:bookmarkEnd w:id="65"/>
          </w:hyperlink>
        </w:p>
        <w:p w:rsidR="00C422FD" w:rsidRDefault="00897F05">
          <w:pPr>
            <w:pStyle w:val="WPSOffice2"/>
            <w:tabs>
              <w:tab w:val="right" w:leader="dot" w:pos="8306"/>
            </w:tabs>
            <w:ind w:left="420"/>
          </w:pPr>
          <w:hyperlink w:anchor="_Toc18278_WPSOffice_Level2" w:history="1">
            <w:sdt>
              <w:sdtPr>
                <w:rPr>
                  <w:kern w:val="2"/>
                  <w:sz w:val="21"/>
                  <w:szCs w:val="24"/>
                </w:rPr>
                <w:id w:val="-2013591461"/>
                <w:placeholder>
                  <w:docPart w:val="{7cc576b5-cd67-4eef-87fc-4dbe40a9ff44}"/>
                </w:placeholder>
                <w15:color w:val="509DF3"/>
              </w:sdtPr>
              <w:sdtEndPr/>
              <w:sdtContent>
                <w:r w:rsidR="00616FD4">
                  <w:rPr>
                    <w:rFonts w:hint="eastAsia"/>
                  </w:rPr>
                  <w:t>1</w:t>
                </w:r>
                <w:r w:rsidR="00616FD4">
                  <w:rPr>
                    <w:rFonts w:hint="eastAsia"/>
                  </w:rPr>
                  <w:t>、扫测试</w:t>
                </w:r>
                <w:proofErr w:type="gramStart"/>
                <w:r w:rsidR="00616FD4">
                  <w:rPr>
                    <w:rFonts w:hint="eastAsia"/>
                  </w:rPr>
                  <w:t>二维码安装</w:t>
                </w:r>
                <w:proofErr w:type="gramEnd"/>
                <w:r w:rsidR="00616FD4">
                  <w:rPr>
                    <w:rFonts w:hint="eastAsia"/>
                  </w:rPr>
                  <w:t>：启动和功能点</w:t>
                </w:r>
              </w:sdtContent>
            </w:sdt>
            <w:r w:rsidR="00616FD4">
              <w:tab/>
            </w:r>
            <w:bookmarkStart w:id="66" w:name="_Toc18278_WPSOffice_Level2Page"/>
            <w:r w:rsidR="00616FD4">
              <w:t>14</w:t>
            </w:r>
            <w:bookmarkEnd w:id="66"/>
          </w:hyperlink>
        </w:p>
        <w:p w:rsidR="00C422FD" w:rsidRDefault="00897F05">
          <w:pPr>
            <w:pStyle w:val="WPSOffice2"/>
            <w:tabs>
              <w:tab w:val="right" w:leader="dot" w:pos="8306"/>
            </w:tabs>
            <w:ind w:left="420"/>
          </w:pPr>
          <w:hyperlink w:anchor="_Toc3533_WPSOffice_Level2" w:history="1">
            <w:sdt>
              <w:sdtPr>
                <w:rPr>
                  <w:kern w:val="2"/>
                  <w:sz w:val="21"/>
                  <w:szCs w:val="24"/>
                </w:rPr>
                <w:id w:val="-464744140"/>
                <w:placeholder>
                  <w:docPart w:val="{8c4a450d-1f85-4ca5-a059-8d5aff3465f4}"/>
                </w:placeholder>
                <w15:color w:val="509DF3"/>
              </w:sdtPr>
              <w:sdtEndPr/>
              <w:sdtContent>
                <w:r w:rsidR="00616FD4">
                  <w:rPr>
                    <w:rFonts w:hint="eastAsia"/>
                  </w:rPr>
                  <w:t>2</w:t>
                </w:r>
                <w:r w:rsidR="00616FD4">
                  <w:rPr>
                    <w:rFonts w:hint="eastAsia"/>
                  </w:rPr>
                  <w:t>、覆盖安装：新版本是否能继承老版本用户数据（比如用户</w:t>
                </w:r>
                <w:proofErr w:type="gramStart"/>
                <w:r w:rsidR="00616FD4">
                  <w:rPr>
                    <w:rFonts w:hint="eastAsia"/>
                  </w:rPr>
                  <w:t>总矿量</w:t>
                </w:r>
                <w:proofErr w:type="gramEnd"/>
                <w:r w:rsidR="00616FD4">
                  <w:rPr>
                    <w:rFonts w:hint="eastAsia"/>
                  </w:rPr>
                  <w:t>）</w:t>
                </w:r>
              </w:sdtContent>
            </w:sdt>
            <w:r w:rsidR="00616FD4">
              <w:tab/>
            </w:r>
            <w:bookmarkStart w:id="67" w:name="_Toc3533_WPSOffice_Level2Page"/>
            <w:r w:rsidR="00616FD4">
              <w:t>14</w:t>
            </w:r>
            <w:bookmarkEnd w:id="67"/>
          </w:hyperlink>
        </w:p>
        <w:p w:rsidR="00C422FD" w:rsidRDefault="00897F05">
          <w:pPr>
            <w:pStyle w:val="WPSOffice1"/>
            <w:tabs>
              <w:tab w:val="right" w:leader="dot" w:pos="8306"/>
            </w:tabs>
          </w:pPr>
          <w:hyperlink w:anchor="_Toc20855_WPSOffice_Level1" w:history="1">
            <w:sdt>
              <w:sdtPr>
                <w:rPr>
                  <w:kern w:val="2"/>
                  <w:sz w:val="21"/>
                  <w:szCs w:val="24"/>
                </w:rPr>
                <w:id w:val="-860361572"/>
                <w:placeholder>
                  <w:docPart w:val="{d0d841ae-7584-409c-a152-2ed1c73703af}"/>
                </w:placeholder>
                <w15:color w:val="509DF3"/>
              </w:sdtPr>
              <w:sdtEndPr/>
              <w:sdtContent>
                <w:r w:rsidR="00616FD4">
                  <w:rPr>
                    <w:rFonts w:hint="eastAsia"/>
                  </w:rPr>
                  <w:t>二、升级测试</w:t>
                </w:r>
              </w:sdtContent>
            </w:sdt>
            <w:r w:rsidR="00616FD4">
              <w:tab/>
            </w:r>
            <w:bookmarkStart w:id="68" w:name="_Toc20855_WPSOffice_Level1Page"/>
            <w:r w:rsidR="00616FD4">
              <w:t>14</w:t>
            </w:r>
            <w:bookmarkEnd w:id="68"/>
          </w:hyperlink>
        </w:p>
        <w:p w:rsidR="00C422FD" w:rsidRDefault="00897F05">
          <w:pPr>
            <w:pStyle w:val="WPSOffice1"/>
            <w:tabs>
              <w:tab w:val="right" w:leader="dot" w:pos="8306"/>
            </w:tabs>
          </w:pPr>
          <w:hyperlink w:anchor="_Toc22528_WPSOffice_Level1" w:history="1">
            <w:sdt>
              <w:sdtPr>
                <w:rPr>
                  <w:kern w:val="2"/>
                  <w:sz w:val="21"/>
                  <w:szCs w:val="24"/>
                </w:rPr>
                <w:id w:val="-2132926189"/>
                <w:placeholder>
                  <w:docPart w:val="{8544e710-094d-4fea-b63a-6f332e09224d}"/>
                </w:placeholder>
                <w15:color w:val="509DF3"/>
              </w:sdtPr>
              <w:sdtEndPr/>
              <w:sdtContent>
                <w:r w:rsidR="00616FD4">
                  <w:rPr>
                    <w:rFonts w:hint="eastAsia"/>
                  </w:rPr>
                  <w:t>三、功能测试</w:t>
                </w:r>
              </w:sdtContent>
            </w:sdt>
            <w:r w:rsidR="00616FD4">
              <w:tab/>
            </w:r>
            <w:bookmarkStart w:id="69" w:name="_Toc22528_WPSOffice_Level1Page"/>
            <w:r w:rsidR="00616FD4">
              <w:t>14</w:t>
            </w:r>
            <w:bookmarkEnd w:id="69"/>
          </w:hyperlink>
        </w:p>
        <w:p w:rsidR="00C422FD" w:rsidRDefault="00897F05">
          <w:pPr>
            <w:pStyle w:val="WPSOffice2"/>
            <w:tabs>
              <w:tab w:val="right" w:leader="dot" w:pos="8306"/>
            </w:tabs>
            <w:ind w:left="420"/>
          </w:pPr>
          <w:hyperlink w:anchor="_Toc24755_WPSOffice_Level2" w:history="1">
            <w:sdt>
              <w:sdtPr>
                <w:rPr>
                  <w:kern w:val="2"/>
                  <w:sz w:val="21"/>
                  <w:szCs w:val="24"/>
                </w:rPr>
                <w:id w:val="367033663"/>
                <w:placeholder>
                  <w:docPart w:val="{948ecffb-df24-480d-9dcd-135c4671e490}"/>
                </w:placeholder>
                <w15:color w:val="509DF3"/>
              </w:sdtPr>
              <w:sdtEndPr/>
              <w:sdtContent>
                <w:r w:rsidR="00616FD4">
                  <w:rPr>
                    <w:rFonts w:hint="eastAsia"/>
                  </w:rPr>
                  <w:t>1</w:t>
                </w:r>
                <w:r w:rsidR="00616FD4">
                  <w:rPr>
                    <w:rFonts w:hint="eastAsia"/>
                  </w:rPr>
                  <w:t>、功能点</w:t>
                </w:r>
              </w:sdtContent>
            </w:sdt>
            <w:r w:rsidR="00616FD4">
              <w:tab/>
            </w:r>
            <w:bookmarkStart w:id="70" w:name="_Toc24755_WPSOffice_Level2Page"/>
            <w:r w:rsidR="00616FD4">
              <w:t>14</w:t>
            </w:r>
            <w:bookmarkEnd w:id="70"/>
          </w:hyperlink>
        </w:p>
        <w:p w:rsidR="00C422FD" w:rsidRDefault="00897F05">
          <w:pPr>
            <w:pStyle w:val="WPSOffice3"/>
            <w:tabs>
              <w:tab w:val="right" w:leader="dot" w:pos="8306"/>
            </w:tabs>
            <w:ind w:left="840"/>
          </w:pPr>
          <w:hyperlink w:anchor="_Toc32687_WPSOffice_Level3" w:history="1">
            <w:sdt>
              <w:sdtPr>
                <w:rPr>
                  <w:kern w:val="2"/>
                  <w:sz w:val="21"/>
                  <w:szCs w:val="24"/>
                </w:rPr>
                <w:id w:val="1202124950"/>
                <w:placeholder>
                  <w:docPart w:val="{1b00b018-8082-46f4-957e-3f1ebb28b5ff}"/>
                </w:placeholder>
                <w15:color w:val="509DF3"/>
              </w:sdtPr>
              <w:sdtEndPr/>
              <w:sdtContent>
                <w:r w:rsidR="00616FD4">
                  <w:rPr>
                    <w:rFonts w:hint="eastAsia"/>
                  </w:rPr>
                  <w:t>(1).</w:t>
                </w:r>
                <w:r w:rsidR="00616FD4">
                  <w:rPr>
                    <w:rFonts w:hint="eastAsia"/>
                  </w:rPr>
                  <w:t>可以正常收取矿石</w:t>
                </w:r>
              </w:sdtContent>
            </w:sdt>
            <w:r w:rsidR="00616FD4">
              <w:tab/>
            </w:r>
            <w:bookmarkStart w:id="71" w:name="_Toc32687_WPSOffice_Level3Page"/>
            <w:r w:rsidR="00616FD4">
              <w:t>14</w:t>
            </w:r>
            <w:bookmarkEnd w:id="71"/>
          </w:hyperlink>
        </w:p>
        <w:p w:rsidR="00C422FD" w:rsidRDefault="00897F05">
          <w:pPr>
            <w:pStyle w:val="WPSOffice3"/>
            <w:tabs>
              <w:tab w:val="right" w:leader="dot" w:pos="8306"/>
            </w:tabs>
            <w:ind w:left="840"/>
          </w:pPr>
          <w:hyperlink w:anchor="_Toc12342_WPSOffice_Level3" w:history="1">
            <w:sdt>
              <w:sdtPr>
                <w:rPr>
                  <w:kern w:val="2"/>
                  <w:sz w:val="21"/>
                  <w:szCs w:val="24"/>
                </w:rPr>
                <w:id w:val="180939593"/>
                <w:placeholder>
                  <w:docPart w:val="{24a228b7-521c-4593-bad7-4028aac5d9c5}"/>
                </w:placeholder>
                <w15:color w:val="509DF3"/>
              </w:sdtPr>
              <w:sdtEndPr/>
              <w:sdtContent>
                <w:r w:rsidR="00616FD4">
                  <w:rPr>
                    <w:rFonts w:hint="eastAsia"/>
                  </w:rPr>
                  <w:t>(2).</w:t>
                </w:r>
                <w:r w:rsidR="00616FD4">
                  <w:rPr>
                    <w:rFonts w:hint="eastAsia"/>
                  </w:rPr>
                  <w:t>好友页面访问</w:t>
                </w:r>
                <w:r w:rsidR="00616FD4">
                  <w:rPr>
                    <w:rFonts w:hint="eastAsia"/>
                  </w:rPr>
                  <w:t xml:space="preserve"> </w:t>
                </w:r>
                <w:r w:rsidR="00616FD4">
                  <w:rPr>
                    <w:rFonts w:hint="eastAsia"/>
                  </w:rPr>
                  <w:t>待测</w:t>
                </w:r>
              </w:sdtContent>
            </w:sdt>
            <w:r w:rsidR="00616FD4">
              <w:tab/>
            </w:r>
            <w:bookmarkStart w:id="72" w:name="_Toc12342_WPSOffice_Level3Page"/>
            <w:r w:rsidR="00616FD4">
              <w:t>14</w:t>
            </w:r>
            <w:bookmarkEnd w:id="72"/>
          </w:hyperlink>
        </w:p>
        <w:p w:rsidR="00C422FD" w:rsidRDefault="00897F05">
          <w:pPr>
            <w:pStyle w:val="WPSOffice3"/>
            <w:tabs>
              <w:tab w:val="right" w:leader="dot" w:pos="8306"/>
            </w:tabs>
            <w:ind w:left="840"/>
          </w:pPr>
          <w:hyperlink w:anchor="_Toc124_WPSOffice_Level3" w:history="1">
            <w:sdt>
              <w:sdtPr>
                <w:rPr>
                  <w:kern w:val="2"/>
                  <w:sz w:val="21"/>
                  <w:szCs w:val="24"/>
                </w:rPr>
                <w:id w:val="-1076587835"/>
                <w:placeholder>
                  <w:docPart w:val="{53841a8f-fd29-46ea-a340-659157383ab0}"/>
                </w:placeholder>
                <w15:color w:val="509DF3"/>
              </w:sdtPr>
              <w:sdtEndPr/>
              <w:sdtContent>
                <w:r w:rsidR="00616FD4">
                  <w:rPr>
                    <w:rFonts w:hint="eastAsia"/>
                  </w:rPr>
                  <w:t>(3).</w:t>
                </w:r>
                <w:r w:rsidR="00616FD4">
                  <w:rPr>
                    <w:rFonts w:hint="eastAsia"/>
                  </w:rPr>
                  <w:t>排行榜</w:t>
                </w:r>
                <w:r w:rsidR="00616FD4">
                  <w:rPr>
                    <w:rFonts w:hint="eastAsia"/>
                  </w:rPr>
                  <w:t xml:space="preserve"> </w:t>
                </w:r>
                <w:r w:rsidR="00616FD4">
                  <w:rPr>
                    <w:rFonts w:hint="eastAsia"/>
                  </w:rPr>
                  <w:t>待测</w:t>
                </w:r>
              </w:sdtContent>
            </w:sdt>
            <w:r w:rsidR="00616FD4">
              <w:tab/>
            </w:r>
            <w:bookmarkStart w:id="73" w:name="_Toc124_WPSOffice_Level3Page"/>
            <w:r w:rsidR="00616FD4">
              <w:t>14</w:t>
            </w:r>
            <w:bookmarkEnd w:id="73"/>
          </w:hyperlink>
        </w:p>
        <w:p w:rsidR="00C422FD" w:rsidRDefault="00897F05">
          <w:pPr>
            <w:pStyle w:val="WPSOffice3"/>
            <w:tabs>
              <w:tab w:val="right" w:leader="dot" w:pos="8306"/>
            </w:tabs>
            <w:ind w:left="840"/>
          </w:pPr>
          <w:hyperlink w:anchor="_Toc21705_WPSOffice_Level3" w:history="1">
            <w:sdt>
              <w:sdtPr>
                <w:rPr>
                  <w:kern w:val="2"/>
                  <w:sz w:val="21"/>
                  <w:szCs w:val="24"/>
                </w:rPr>
                <w:id w:val="-301843764"/>
                <w:placeholder>
                  <w:docPart w:val="{69a738f0-444f-4ec6-879c-7a9e2e2e660e}"/>
                </w:placeholder>
                <w15:color w:val="509DF3"/>
              </w:sdtPr>
              <w:sdtEndPr/>
              <w:sdtContent>
                <w:r w:rsidR="00616FD4">
                  <w:rPr>
                    <w:rFonts w:hint="eastAsia"/>
                  </w:rPr>
                  <w:t>(4).</w:t>
                </w:r>
                <w:r w:rsidR="00616FD4">
                  <w:rPr>
                    <w:rFonts w:hint="eastAsia"/>
                  </w:rPr>
                  <w:t>偷矿</w:t>
                </w:r>
                <w:r w:rsidR="00616FD4">
                  <w:rPr>
                    <w:rFonts w:hint="eastAsia"/>
                  </w:rPr>
                  <w:t xml:space="preserve"> </w:t>
                </w:r>
                <w:r w:rsidR="00616FD4">
                  <w:rPr>
                    <w:rFonts w:hint="eastAsia"/>
                  </w:rPr>
                  <w:t>待测</w:t>
                </w:r>
              </w:sdtContent>
            </w:sdt>
            <w:r w:rsidR="00616FD4">
              <w:tab/>
            </w:r>
            <w:bookmarkStart w:id="74" w:name="_Toc21705_WPSOffice_Level3Page"/>
            <w:r w:rsidR="00616FD4">
              <w:t>14</w:t>
            </w:r>
            <w:bookmarkEnd w:id="74"/>
          </w:hyperlink>
        </w:p>
        <w:p w:rsidR="00C422FD" w:rsidRDefault="00897F05">
          <w:pPr>
            <w:pStyle w:val="WPSOffice1"/>
            <w:tabs>
              <w:tab w:val="right" w:leader="dot" w:pos="8306"/>
            </w:tabs>
          </w:pPr>
          <w:hyperlink w:anchor="_Toc4743_WPSOffice_Level1" w:history="1">
            <w:sdt>
              <w:sdtPr>
                <w:rPr>
                  <w:kern w:val="2"/>
                  <w:sz w:val="21"/>
                  <w:szCs w:val="24"/>
                </w:rPr>
                <w:id w:val="108779418"/>
                <w:placeholder>
                  <w:docPart w:val="{7782f470-25eb-45cb-9e5a-b7c3f82031f0}"/>
                </w:placeholder>
                <w15:color w:val="509DF3"/>
              </w:sdtPr>
              <w:sdtEndPr/>
              <w:sdtContent>
                <w:r w:rsidR="00616FD4">
                  <w:rPr>
                    <w:rFonts w:hint="eastAsia"/>
                  </w:rPr>
                  <w:t>四、各种网络状态下进行的测试</w:t>
                </w:r>
              </w:sdtContent>
            </w:sdt>
            <w:r w:rsidR="00616FD4">
              <w:tab/>
            </w:r>
            <w:bookmarkStart w:id="75" w:name="_Toc4743_WPSOffice_Level1Page"/>
            <w:r w:rsidR="00616FD4">
              <w:t>14</w:t>
            </w:r>
            <w:bookmarkEnd w:id="75"/>
          </w:hyperlink>
        </w:p>
        <w:p w:rsidR="00C422FD" w:rsidRDefault="00897F05">
          <w:pPr>
            <w:pStyle w:val="WPSOffice2"/>
            <w:tabs>
              <w:tab w:val="right" w:leader="dot" w:pos="8306"/>
            </w:tabs>
            <w:ind w:left="420"/>
          </w:pPr>
          <w:hyperlink w:anchor="_Toc17313_WPSOffice_Level2" w:history="1">
            <w:sdt>
              <w:sdtPr>
                <w:rPr>
                  <w:kern w:val="2"/>
                  <w:sz w:val="21"/>
                  <w:szCs w:val="24"/>
                </w:rPr>
                <w:id w:val="-1438677958"/>
                <w:placeholder>
                  <w:docPart w:val="{09a6e8ff-3335-4a91-ac5a-d23bb0189cbe}"/>
                </w:placeholder>
                <w15:color w:val="509DF3"/>
              </w:sdtPr>
              <w:sdtEndPr/>
              <w:sdtContent>
                <w:r w:rsidR="00616FD4">
                  <w:rPr>
                    <w:rFonts w:hint="eastAsia"/>
                  </w:rPr>
                  <w:t>1</w:t>
                </w:r>
                <w:r w:rsidR="00616FD4">
                  <w:rPr>
                    <w:rFonts w:hint="eastAsia"/>
                  </w:rPr>
                  <w:t>、移动：</w:t>
                </w:r>
                <w:r w:rsidR="00616FD4">
                  <w:rPr>
                    <w:rFonts w:hint="eastAsia"/>
                  </w:rPr>
                  <w:t>2G</w:t>
                </w:r>
                <w:r w:rsidR="00616FD4">
                  <w:rPr>
                    <w:rFonts w:hint="eastAsia"/>
                  </w:rPr>
                  <w:t>、</w:t>
                </w:r>
                <w:r w:rsidR="00616FD4">
                  <w:rPr>
                    <w:rFonts w:hint="eastAsia"/>
                  </w:rPr>
                  <w:t>3G</w:t>
                </w:r>
                <w:r w:rsidR="00616FD4">
                  <w:rPr>
                    <w:rFonts w:hint="eastAsia"/>
                  </w:rPr>
                  <w:t>、</w:t>
                </w:r>
                <w:r w:rsidR="00616FD4">
                  <w:rPr>
                    <w:rFonts w:hint="eastAsia"/>
                  </w:rPr>
                  <w:t>4G  2</w:t>
                </w:r>
                <w:r w:rsidR="00616FD4">
                  <w:rPr>
                    <w:rFonts w:hint="eastAsia"/>
                  </w:rPr>
                  <w:t>、联通：</w:t>
                </w:r>
                <w:r w:rsidR="00616FD4">
                  <w:rPr>
                    <w:rFonts w:hint="eastAsia"/>
                  </w:rPr>
                  <w:t>3G</w:t>
                </w:r>
                <w:r w:rsidR="00616FD4">
                  <w:rPr>
                    <w:rFonts w:hint="eastAsia"/>
                  </w:rPr>
                  <w:t>、</w:t>
                </w:r>
                <w:r w:rsidR="00616FD4">
                  <w:rPr>
                    <w:rFonts w:hint="eastAsia"/>
                  </w:rPr>
                  <w:t>4G</w:t>
                </w:r>
              </w:sdtContent>
            </w:sdt>
            <w:r w:rsidR="00616FD4">
              <w:tab/>
            </w:r>
            <w:bookmarkStart w:id="76" w:name="_Toc17313_WPSOffice_Level2Page"/>
            <w:r w:rsidR="00616FD4">
              <w:t>14</w:t>
            </w:r>
            <w:bookmarkEnd w:id="76"/>
          </w:hyperlink>
        </w:p>
        <w:p w:rsidR="00C422FD" w:rsidRDefault="00897F05">
          <w:pPr>
            <w:pStyle w:val="WPSOffice3"/>
            <w:tabs>
              <w:tab w:val="right" w:leader="dot" w:pos="8306"/>
            </w:tabs>
            <w:ind w:left="840"/>
          </w:pPr>
          <w:hyperlink w:anchor="_Toc2163_WPSOffice_Level3" w:history="1">
            <w:sdt>
              <w:sdtPr>
                <w:rPr>
                  <w:kern w:val="2"/>
                  <w:sz w:val="21"/>
                  <w:szCs w:val="24"/>
                </w:rPr>
                <w:id w:val="137000512"/>
                <w:placeholder>
                  <w:docPart w:val="{eb117e0f-f351-42e7-bda5-7958b827a365}"/>
                </w:placeholder>
                <w15:color w:val="509DF3"/>
              </w:sdtPr>
              <w:sdtEndPr/>
              <w:sdtContent>
                <w:r w:rsidR="00616FD4">
                  <w:rPr>
                    <w:rFonts w:hint="eastAsia"/>
                  </w:rPr>
                  <w:t>3</w:t>
                </w:r>
                <w:r w:rsidR="00616FD4">
                  <w:rPr>
                    <w:rFonts w:hint="eastAsia"/>
                  </w:rPr>
                  <w:t>、</w:t>
                </w:r>
                <w:r w:rsidR="00616FD4">
                  <w:rPr>
                    <w:rFonts w:hint="eastAsia"/>
                  </w:rPr>
                  <w:t>wifi</w:t>
                </w:r>
              </w:sdtContent>
            </w:sdt>
            <w:r w:rsidR="00616FD4">
              <w:tab/>
            </w:r>
            <w:bookmarkStart w:id="77" w:name="_Toc2163_WPSOffice_Level3Page"/>
            <w:r w:rsidR="00616FD4">
              <w:t>14</w:t>
            </w:r>
            <w:bookmarkEnd w:id="77"/>
          </w:hyperlink>
        </w:p>
        <w:p w:rsidR="00C422FD" w:rsidRDefault="00897F05">
          <w:pPr>
            <w:pStyle w:val="WPSOffice1"/>
            <w:tabs>
              <w:tab w:val="right" w:leader="dot" w:pos="8306"/>
            </w:tabs>
          </w:pPr>
          <w:hyperlink w:anchor="_Toc8186_WPSOffice_Level1" w:history="1">
            <w:sdt>
              <w:sdtPr>
                <w:rPr>
                  <w:kern w:val="2"/>
                  <w:sz w:val="21"/>
                  <w:szCs w:val="24"/>
                </w:rPr>
                <w:id w:val="-531032840"/>
                <w:placeholder>
                  <w:docPart w:val="{bd8a41f6-3820-4a81-97cd-00ab0c7a64bb}"/>
                </w:placeholder>
                <w15:color w:val="509DF3"/>
              </w:sdtPr>
              <w:sdtEndPr/>
              <w:sdtContent>
                <w:r w:rsidR="00616FD4">
                  <w:rPr>
                    <w:rFonts w:hint="eastAsia"/>
                  </w:rPr>
                  <w:t>五、</w:t>
                </w:r>
                <w:r w:rsidR="00616FD4">
                  <w:rPr>
                    <w:rFonts w:hint="eastAsia"/>
                  </w:rPr>
                  <w:t xml:space="preserve"> </w:t>
                </w:r>
                <w:r w:rsidR="00616FD4">
                  <w:rPr>
                    <w:rFonts w:hint="eastAsia"/>
                  </w:rPr>
                  <w:t>中断性测试</w:t>
                </w:r>
              </w:sdtContent>
            </w:sdt>
            <w:r w:rsidR="00616FD4">
              <w:tab/>
            </w:r>
            <w:bookmarkStart w:id="78" w:name="_Toc8186_WPSOffice_Level1Page"/>
            <w:r w:rsidR="00616FD4">
              <w:t>14</w:t>
            </w:r>
            <w:bookmarkEnd w:id="78"/>
          </w:hyperlink>
        </w:p>
        <w:p w:rsidR="00C422FD" w:rsidRDefault="00897F05">
          <w:pPr>
            <w:pStyle w:val="WPSOffice2"/>
            <w:tabs>
              <w:tab w:val="right" w:leader="dot" w:pos="8306"/>
            </w:tabs>
            <w:ind w:left="420"/>
          </w:pPr>
          <w:hyperlink w:anchor="_Toc24103_WPSOffice_Level2" w:history="1">
            <w:sdt>
              <w:sdtPr>
                <w:rPr>
                  <w:kern w:val="2"/>
                  <w:sz w:val="21"/>
                  <w:szCs w:val="24"/>
                </w:rPr>
                <w:id w:val="-849405332"/>
                <w:placeholder>
                  <w:docPart w:val="{11d61915-ca64-4ca2-8ce6-fd928e8587b2}"/>
                </w:placeholder>
                <w15:color w:val="509DF3"/>
              </w:sdtPr>
              <w:sdtEndPr/>
              <w:sdtContent>
                <w:r w:rsidR="00616FD4">
                  <w:rPr>
                    <w:rFonts w:hint="eastAsia"/>
                  </w:rPr>
                  <w:t>1</w:t>
                </w:r>
                <w:r w:rsidR="00616FD4">
                  <w:t>.</w:t>
                </w:r>
                <w:r w:rsidR="00616FD4">
                  <w:rPr>
                    <w:rFonts w:hint="eastAsia"/>
                  </w:rPr>
                  <w:t>功能的有效性</w:t>
                </w:r>
                <w:r w:rsidR="00616FD4">
                  <w:rPr>
                    <w:rFonts w:hint="eastAsia"/>
                  </w:rPr>
                  <w:t>:</w:t>
                </w:r>
              </w:sdtContent>
            </w:sdt>
            <w:r w:rsidR="00616FD4">
              <w:tab/>
            </w:r>
            <w:bookmarkStart w:id="79" w:name="_Toc24103_WPSOffice_Level2Page"/>
            <w:r w:rsidR="00616FD4">
              <w:t>14</w:t>
            </w:r>
            <w:bookmarkEnd w:id="79"/>
          </w:hyperlink>
        </w:p>
        <w:p w:rsidR="00C422FD" w:rsidRDefault="00897F05">
          <w:pPr>
            <w:pStyle w:val="WPSOffice2"/>
            <w:tabs>
              <w:tab w:val="right" w:leader="dot" w:pos="8306"/>
            </w:tabs>
            <w:ind w:left="420"/>
          </w:pPr>
          <w:hyperlink w:anchor="_Toc530_WPSOffice_Level2" w:history="1">
            <w:sdt>
              <w:sdtPr>
                <w:rPr>
                  <w:kern w:val="2"/>
                  <w:sz w:val="21"/>
                  <w:szCs w:val="24"/>
                </w:rPr>
                <w:id w:val="-101105358"/>
                <w:placeholder>
                  <w:docPart w:val="{241250d2-aa8d-404e-a071-c50804a413f9}"/>
                </w:placeholder>
                <w15:color w:val="509DF3"/>
              </w:sdtPr>
              <w:sdtEndPr/>
              <w:sdtContent>
                <w:r w:rsidR="00616FD4">
                  <w:rPr>
                    <w:rFonts w:hint="eastAsia"/>
                  </w:rPr>
                  <w:t>2</w:t>
                </w:r>
                <w:r w:rsidR="00616FD4">
                  <w:t>.</w:t>
                </w:r>
                <w:r w:rsidR="00616FD4">
                  <w:rPr>
                    <w:rFonts w:hint="eastAsia"/>
                  </w:rPr>
                  <w:t>输入的类型</w:t>
                </w:r>
              </w:sdtContent>
            </w:sdt>
            <w:r w:rsidR="00616FD4">
              <w:tab/>
            </w:r>
            <w:bookmarkStart w:id="80" w:name="_Toc530_WPSOffice_Level2Page"/>
            <w:r w:rsidR="00616FD4">
              <w:t>14</w:t>
            </w:r>
            <w:bookmarkEnd w:id="80"/>
          </w:hyperlink>
        </w:p>
        <w:p w:rsidR="00C422FD" w:rsidRDefault="00897F05">
          <w:pPr>
            <w:pStyle w:val="WPSOffice3"/>
            <w:tabs>
              <w:tab w:val="right" w:leader="dot" w:pos="8306"/>
            </w:tabs>
            <w:ind w:left="840"/>
          </w:pPr>
          <w:hyperlink w:anchor="_Toc7151_WPSOffice_Level3" w:history="1">
            <w:sdt>
              <w:sdtPr>
                <w:rPr>
                  <w:kern w:val="2"/>
                  <w:sz w:val="21"/>
                  <w:szCs w:val="24"/>
                </w:rPr>
                <w:id w:val="1808894975"/>
                <w:placeholder>
                  <w:docPart w:val="{f05f9ffd-0822-424a-ad01-588740dbc608}"/>
                </w:placeholder>
                <w15:color w:val="509DF3"/>
              </w:sdtPr>
              <w:sdtEndPr/>
              <w:sdtContent>
                <w:r w:rsidR="00616FD4">
                  <w:rPr>
                    <w:rFonts w:hint="eastAsia"/>
                  </w:rPr>
                  <w:t>（</w:t>
                </w:r>
                <w:r w:rsidR="00616FD4">
                  <w:rPr>
                    <w:rFonts w:hint="eastAsia"/>
                  </w:rPr>
                  <w:t>1</w:t>
                </w:r>
                <w:r w:rsidR="00616FD4">
                  <w:rPr>
                    <w:rFonts w:hint="eastAsia"/>
                  </w:rPr>
                  <w:t>）用户名长度对小程序的影响</w:t>
                </w:r>
              </w:sdtContent>
            </w:sdt>
            <w:r w:rsidR="00616FD4">
              <w:tab/>
            </w:r>
            <w:bookmarkStart w:id="81" w:name="_Toc7151_WPSOffice_Level3Page"/>
            <w:r w:rsidR="00616FD4">
              <w:t>14</w:t>
            </w:r>
            <w:bookmarkEnd w:id="81"/>
          </w:hyperlink>
        </w:p>
        <w:p w:rsidR="00C422FD" w:rsidRDefault="00897F05">
          <w:pPr>
            <w:pStyle w:val="WPSOffice3"/>
            <w:tabs>
              <w:tab w:val="right" w:leader="dot" w:pos="8306"/>
            </w:tabs>
            <w:ind w:left="840"/>
          </w:pPr>
          <w:hyperlink w:anchor="_Toc21888_WPSOffice_Level3" w:history="1">
            <w:sdt>
              <w:sdtPr>
                <w:rPr>
                  <w:kern w:val="2"/>
                  <w:sz w:val="21"/>
                  <w:szCs w:val="24"/>
                </w:rPr>
                <w:id w:val="285784967"/>
                <w:placeholder>
                  <w:docPart w:val="{438ecb45-286d-4349-87de-9ca3c67fc8f8}"/>
                </w:placeholder>
                <w15:color w:val="509DF3"/>
              </w:sdtPr>
              <w:sdtEndPr/>
              <w:sdtContent>
                <w:r w:rsidR="00616FD4">
                  <w:rPr>
                    <w:rFonts w:hint="eastAsia"/>
                  </w:rPr>
                  <w:t>（</w:t>
                </w:r>
                <w:r w:rsidR="00616FD4">
                  <w:rPr>
                    <w:rFonts w:hint="eastAsia"/>
                  </w:rPr>
                  <w:t>2</w:t>
                </w:r>
                <w:r w:rsidR="00616FD4">
                  <w:rPr>
                    <w:rFonts w:hint="eastAsia"/>
                  </w:rPr>
                  <w:t>）快速点击同一矿石</w:t>
                </w:r>
              </w:sdtContent>
            </w:sdt>
            <w:r w:rsidR="00616FD4">
              <w:tab/>
            </w:r>
            <w:bookmarkStart w:id="82" w:name="_Toc21888_WPSOffice_Level3Page"/>
            <w:r w:rsidR="00616FD4">
              <w:t>14</w:t>
            </w:r>
            <w:bookmarkEnd w:id="82"/>
          </w:hyperlink>
        </w:p>
        <w:p w:rsidR="00C422FD" w:rsidRDefault="00897F05">
          <w:pPr>
            <w:pStyle w:val="WPSOffice3"/>
            <w:tabs>
              <w:tab w:val="right" w:leader="dot" w:pos="8306"/>
            </w:tabs>
            <w:ind w:left="840"/>
          </w:pPr>
          <w:hyperlink w:anchor="_Toc3696_WPSOffice_Level3" w:history="1">
            <w:sdt>
              <w:sdtPr>
                <w:rPr>
                  <w:kern w:val="2"/>
                  <w:sz w:val="21"/>
                  <w:szCs w:val="24"/>
                </w:rPr>
                <w:id w:val="-2063863102"/>
                <w:placeholder>
                  <w:docPart w:val="{27b525e0-9924-473a-94df-2e196c40681f}"/>
                </w:placeholder>
                <w15:color w:val="509DF3"/>
              </w:sdtPr>
              <w:sdtEndPr/>
              <w:sdtContent>
                <w:r w:rsidR="00616FD4">
                  <w:rPr>
                    <w:rFonts w:hint="eastAsia"/>
                  </w:rPr>
                  <w:t>（</w:t>
                </w:r>
                <w:r w:rsidR="00616FD4">
                  <w:rPr>
                    <w:rFonts w:hint="eastAsia"/>
                  </w:rPr>
                  <w:t>3</w:t>
                </w:r>
                <w:r w:rsidR="00616FD4">
                  <w:rPr>
                    <w:rFonts w:hint="eastAsia"/>
                  </w:rPr>
                  <w:t>）系统的承受能力：大量用户的登入测试</w:t>
                </w:r>
              </w:sdtContent>
            </w:sdt>
            <w:r w:rsidR="00616FD4">
              <w:tab/>
            </w:r>
            <w:bookmarkStart w:id="83" w:name="_Toc3696_WPSOffice_Level3Page"/>
            <w:r w:rsidR="00616FD4">
              <w:t>14</w:t>
            </w:r>
            <w:bookmarkEnd w:id="83"/>
          </w:hyperlink>
        </w:p>
        <w:p w:rsidR="00C422FD" w:rsidRDefault="00897F05">
          <w:pPr>
            <w:pStyle w:val="WPSOffice2"/>
            <w:tabs>
              <w:tab w:val="right" w:leader="dot" w:pos="8306"/>
            </w:tabs>
            <w:ind w:left="420"/>
          </w:pPr>
          <w:hyperlink w:anchor="_Toc17288_WPSOffice_Level2" w:history="1">
            <w:sdt>
              <w:sdtPr>
                <w:rPr>
                  <w:kern w:val="2"/>
                  <w:sz w:val="21"/>
                  <w:szCs w:val="24"/>
                </w:rPr>
                <w:id w:val="1578326060"/>
                <w:placeholder>
                  <w:docPart w:val="{65332c43-cad6-483c-baf0-9ac1e54a7591}"/>
                </w:placeholder>
                <w15:color w:val="509DF3"/>
              </w:sdtPr>
              <w:sdtEndPr/>
              <w:sdtContent>
                <w:r w:rsidR="00616FD4">
                  <w:rPr>
                    <w:rFonts w:hint="eastAsia"/>
                  </w:rPr>
                  <w:t>3</w:t>
                </w:r>
                <w:r w:rsidR="00616FD4">
                  <w:t>.</w:t>
                </w:r>
                <w:r w:rsidR="00616FD4">
                  <w:rPr>
                    <w:rFonts w:hint="eastAsia"/>
                  </w:rPr>
                  <w:t>发现的问题</w:t>
                </w:r>
                <w:r w:rsidR="00616FD4">
                  <w:rPr>
                    <w:rFonts w:hint="eastAsia"/>
                  </w:rPr>
                  <w:t>:</w:t>
                </w:r>
              </w:sdtContent>
            </w:sdt>
            <w:r w:rsidR="00616FD4">
              <w:tab/>
            </w:r>
            <w:bookmarkStart w:id="84" w:name="_Toc17288_WPSOffice_Level2Page"/>
            <w:r w:rsidR="00616FD4">
              <w:t>14</w:t>
            </w:r>
            <w:bookmarkEnd w:id="84"/>
          </w:hyperlink>
        </w:p>
        <w:p w:rsidR="00C422FD" w:rsidRDefault="00897F05">
          <w:pPr>
            <w:pStyle w:val="WPSOffice3"/>
            <w:tabs>
              <w:tab w:val="right" w:leader="dot" w:pos="8306"/>
            </w:tabs>
            <w:ind w:left="840"/>
          </w:pPr>
          <w:hyperlink w:anchor="_Toc11690_WPSOffice_Level3" w:history="1">
            <w:sdt>
              <w:sdtPr>
                <w:rPr>
                  <w:kern w:val="2"/>
                  <w:sz w:val="21"/>
                  <w:szCs w:val="24"/>
                </w:rPr>
                <w:id w:val="-208335766"/>
                <w:placeholder>
                  <w:docPart w:val="{b6d5cccc-3c06-4088-ac20-3b48359de397}"/>
                </w:placeholder>
                <w15:color w:val="509DF3"/>
              </w:sdtPr>
              <w:sdtEndPr/>
              <w:sdtContent>
                <w:r w:rsidR="00616FD4">
                  <w:rPr>
                    <w:rFonts w:ascii="Arial" w:eastAsia="黑体" w:hAnsi="Arial" w:hint="eastAsia"/>
                  </w:rPr>
                  <w:t>4.2</w:t>
                </w:r>
                <w:r w:rsidR="00616FD4">
                  <w:rPr>
                    <w:rFonts w:ascii="Arial" w:eastAsia="黑体" w:hAnsi="Arial" w:hint="eastAsia"/>
                  </w:rPr>
                  <w:t>计划执行的测试</w:t>
                </w:r>
              </w:sdtContent>
            </w:sdt>
            <w:r w:rsidR="00616FD4">
              <w:tab/>
            </w:r>
            <w:bookmarkStart w:id="85" w:name="_Toc11690_WPSOffice_Level3Page"/>
            <w:r w:rsidR="00616FD4">
              <w:t>15</w:t>
            </w:r>
            <w:bookmarkEnd w:id="85"/>
          </w:hyperlink>
        </w:p>
        <w:p w:rsidR="00C422FD" w:rsidRDefault="00897F05">
          <w:pPr>
            <w:pStyle w:val="WPSOffice3"/>
            <w:tabs>
              <w:tab w:val="right" w:leader="dot" w:pos="8306"/>
            </w:tabs>
            <w:ind w:left="840"/>
          </w:pPr>
          <w:hyperlink w:anchor="_Toc16654_WPSOffice_Level3" w:history="1">
            <w:sdt>
              <w:sdtPr>
                <w:rPr>
                  <w:kern w:val="2"/>
                  <w:sz w:val="21"/>
                  <w:szCs w:val="24"/>
                </w:rPr>
                <w:id w:val="-1923104516"/>
                <w:placeholder>
                  <w:docPart w:val="{21431ee8-f2ba-41c9-a86c-89a464a19b40}"/>
                </w:placeholder>
                <w15:color w:val="509DF3"/>
              </w:sdtPr>
              <w:sdtEndPr/>
              <w:sdtContent>
                <w:r w:rsidR="00616FD4">
                  <w:rPr>
                    <w:rFonts w:ascii="Arial" w:eastAsia="黑体" w:hAnsi="Arial" w:hint="eastAsia"/>
                  </w:rPr>
                  <w:t>4.3</w:t>
                </w:r>
                <w:r w:rsidR="00616FD4">
                  <w:rPr>
                    <w:rFonts w:ascii="Arial" w:eastAsia="黑体" w:hAnsi="Arial" w:hint="eastAsia"/>
                  </w:rPr>
                  <w:t>测试用例</w:t>
                </w:r>
              </w:sdtContent>
            </w:sdt>
            <w:r w:rsidR="00616FD4">
              <w:tab/>
            </w:r>
            <w:bookmarkStart w:id="86" w:name="_Toc16654_WPSOffice_Level3Page"/>
            <w:r w:rsidR="00616FD4">
              <w:t>19</w:t>
            </w:r>
            <w:bookmarkEnd w:id="86"/>
          </w:hyperlink>
        </w:p>
        <w:p w:rsidR="00C422FD" w:rsidRDefault="00897F05">
          <w:pPr>
            <w:pStyle w:val="WPSOffice2"/>
            <w:tabs>
              <w:tab w:val="right" w:leader="dot" w:pos="8306"/>
            </w:tabs>
            <w:ind w:left="420"/>
          </w:pPr>
          <w:hyperlink w:anchor="_Toc8309_WPSOffice_Level2" w:history="1">
            <w:sdt>
              <w:sdtPr>
                <w:rPr>
                  <w:kern w:val="2"/>
                  <w:sz w:val="21"/>
                  <w:szCs w:val="24"/>
                </w:rPr>
                <w:id w:val="-421028789"/>
                <w:placeholder>
                  <w:docPart w:val="{a2fab23f-f029-43b1-8d30-77fc21f4daff}"/>
                </w:placeholder>
                <w15:color w:val="509DF3"/>
              </w:sdtPr>
              <w:sdtEndPr/>
              <w:sdtContent>
                <w:r w:rsidR="00616FD4">
                  <w:rPr>
                    <w:rFonts w:hint="eastAsia"/>
                  </w:rPr>
                  <w:t>5</w:t>
                </w:r>
                <w:r w:rsidR="00616FD4">
                  <w:rPr>
                    <w:rFonts w:hint="eastAsia"/>
                  </w:rPr>
                  <w:t>测试进度表</w:t>
                </w:r>
              </w:sdtContent>
            </w:sdt>
            <w:r w:rsidR="00616FD4">
              <w:tab/>
            </w:r>
            <w:bookmarkStart w:id="87" w:name="_Toc8309_WPSOffice_Level2Page"/>
            <w:r w:rsidR="00616FD4">
              <w:t>19</w:t>
            </w:r>
            <w:bookmarkEnd w:id="87"/>
          </w:hyperlink>
        </w:p>
        <w:p w:rsidR="00C422FD" w:rsidRDefault="00897F05">
          <w:pPr>
            <w:pStyle w:val="WPSOffice2"/>
            <w:tabs>
              <w:tab w:val="right" w:leader="dot" w:pos="8306"/>
            </w:tabs>
            <w:ind w:left="420"/>
          </w:pPr>
          <w:hyperlink w:anchor="_Toc27375_WPSOffice_Level2" w:history="1">
            <w:sdt>
              <w:sdtPr>
                <w:rPr>
                  <w:kern w:val="2"/>
                  <w:sz w:val="21"/>
                  <w:szCs w:val="24"/>
                </w:rPr>
                <w:id w:val="1457909416"/>
                <w:placeholder>
                  <w:docPart w:val="{49fadf0d-75d3-4826-98b2-a2197f89f9c7}"/>
                </w:placeholder>
                <w15:color w:val="509DF3"/>
              </w:sdtPr>
              <w:sdtEndPr/>
              <w:sdtContent>
                <w:r w:rsidR="00616FD4">
                  <w:rPr>
                    <w:rFonts w:hint="eastAsia"/>
                  </w:rPr>
                  <w:t>6</w:t>
                </w:r>
                <w:r w:rsidR="00616FD4">
                  <w:rPr>
                    <w:rFonts w:hint="eastAsia"/>
                  </w:rPr>
                  <w:t>需求的可追踪性</w:t>
                </w:r>
              </w:sdtContent>
            </w:sdt>
            <w:r w:rsidR="00616FD4">
              <w:tab/>
            </w:r>
            <w:bookmarkStart w:id="88" w:name="_Toc27375_WPSOffice_Level2Page"/>
            <w:r w:rsidR="00616FD4">
              <w:t>20</w:t>
            </w:r>
            <w:bookmarkEnd w:id="88"/>
          </w:hyperlink>
        </w:p>
        <w:p w:rsidR="00C422FD" w:rsidRDefault="00897F05">
          <w:pPr>
            <w:pStyle w:val="WPSOffice2"/>
            <w:tabs>
              <w:tab w:val="right" w:leader="dot" w:pos="8306"/>
            </w:tabs>
            <w:ind w:left="420"/>
          </w:pPr>
          <w:hyperlink w:anchor="_Toc22574_WPSOffice_Level2" w:history="1">
            <w:sdt>
              <w:sdtPr>
                <w:rPr>
                  <w:kern w:val="2"/>
                  <w:sz w:val="21"/>
                  <w:szCs w:val="24"/>
                </w:rPr>
                <w:id w:val="449214663"/>
                <w:placeholder>
                  <w:docPart w:val="{fa710999-a34f-4b82-8e09-1dc8addb254e}"/>
                </w:placeholder>
                <w15:color w:val="509DF3"/>
              </w:sdtPr>
              <w:sdtEndPr/>
              <w:sdtContent>
                <w:r w:rsidR="00616FD4">
                  <w:rPr>
                    <w:rFonts w:hint="eastAsia"/>
                  </w:rPr>
                  <w:t>7</w:t>
                </w:r>
                <w:r w:rsidR="00616FD4">
                  <w:rPr>
                    <w:rFonts w:hint="eastAsia"/>
                  </w:rPr>
                  <w:t>评价</w:t>
                </w:r>
              </w:sdtContent>
            </w:sdt>
            <w:r w:rsidR="00616FD4">
              <w:tab/>
            </w:r>
            <w:bookmarkStart w:id="89" w:name="_Toc22574_WPSOffice_Level2Page"/>
            <w:r w:rsidR="00616FD4">
              <w:t>20</w:t>
            </w:r>
            <w:bookmarkEnd w:id="89"/>
          </w:hyperlink>
        </w:p>
        <w:p w:rsidR="00C422FD" w:rsidRDefault="00897F05">
          <w:pPr>
            <w:pStyle w:val="WPSOffice3"/>
            <w:tabs>
              <w:tab w:val="right" w:leader="dot" w:pos="8306"/>
            </w:tabs>
            <w:ind w:left="840"/>
          </w:pPr>
          <w:hyperlink w:anchor="_Toc1565_WPSOffice_Level3" w:history="1">
            <w:sdt>
              <w:sdtPr>
                <w:rPr>
                  <w:kern w:val="2"/>
                  <w:sz w:val="21"/>
                  <w:szCs w:val="24"/>
                </w:rPr>
                <w:id w:val="-672337031"/>
                <w:placeholder>
                  <w:docPart w:val="{ea7f1fa7-26af-42a9-887a-0ac5aac90015}"/>
                </w:placeholder>
                <w15:color w:val="509DF3"/>
              </w:sdtPr>
              <w:sdtEndPr/>
              <w:sdtContent>
                <w:r w:rsidR="00616FD4">
                  <w:rPr>
                    <w:rFonts w:ascii="Arial" w:eastAsia="黑体" w:hAnsi="Arial" w:hint="eastAsia"/>
                  </w:rPr>
                  <w:t>7.1</w:t>
                </w:r>
                <w:r w:rsidR="00616FD4">
                  <w:rPr>
                    <w:rFonts w:ascii="Arial" w:eastAsia="黑体" w:hAnsi="Arial" w:hint="eastAsia"/>
                  </w:rPr>
                  <w:t>评价准则</w:t>
                </w:r>
              </w:sdtContent>
            </w:sdt>
            <w:r w:rsidR="00616FD4">
              <w:tab/>
            </w:r>
            <w:bookmarkStart w:id="90" w:name="_Toc1565_WPSOffice_Level3Page"/>
            <w:r w:rsidR="00616FD4">
              <w:t>20</w:t>
            </w:r>
            <w:bookmarkEnd w:id="90"/>
          </w:hyperlink>
        </w:p>
        <w:p w:rsidR="00C422FD" w:rsidRDefault="00897F05">
          <w:pPr>
            <w:pStyle w:val="WPSOffice3"/>
            <w:tabs>
              <w:tab w:val="right" w:leader="dot" w:pos="8306"/>
            </w:tabs>
            <w:ind w:left="840"/>
          </w:pPr>
          <w:hyperlink w:anchor="_Toc497_WPSOffice_Level3" w:history="1">
            <w:sdt>
              <w:sdtPr>
                <w:rPr>
                  <w:kern w:val="2"/>
                  <w:sz w:val="21"/>
                  <w:szCs w:val="24"/>
                </w:rPr>
                <w:id w:val="-426732622"/>
                <w:placeholder>
                  <w:docPart w:val="{c104c16e-6623-41cf-9870-64e72bd9e143}"/>
                </w:placeholder>
                <w15:color w:val="509DF3"/>
              </w:sdtPr>
              <w:sdtEndPr/>
              <w:sdtContent>
                <w:r w:rsidR="00616FD4">
                  <w:rPr>
                    <w:rFonts w:ascii="Arial" w:eastAsia="黑体" w:hAnsi="Arial" w:hint="eastAsia"/>
                  </w:rPr>
                  <w:t>7.2</w:t>
                </w:r>
                <w:r w:rsidR="00616FD4">
                  <w:rPr>
                    <w:rFonts w:ascii="Arial" w:eastAsia="黑体" w:hAnsi="Arial" w:hint="eastAsia"/>
                  </w:rPr>
                  <w:t>数据处理</w:t>
                </w:r>
              </w:sdtContent>
            </w:sdt>
            <w:r w:rsidR="00616FD4">
              <w:tab/>
            </w:r>
            <w:bookmarkStart w:id="91" w:name="_Toc497_WPSOffice_Level3Page"/>
            <w:r w:rsidR="00616FD4">
              <w:t>20</w:t>
            </w:r>
            <w:bookmarkEnd w:id="91"/>
          </w:hyperlink>
        </w:p>
        <w:p w:rsidR="00C422FD" w:rsidRDefault="00897F05">
          <w:pPr>
            <w:pStyle w:val="WPSOffice3"/>
            <w:tabs>
              <w:tab w:val="right" w:leader="dot" w:pos="8306"/>
            </w:tabs>
            <w:ind w:left="840"/>
          </w:pPr>
          <w:hyperlink w:anchor="_Toc4963_WPSOffice_Level3" w:history="1">
            <w:sdt>
              <w:sdtPr>
                <w:rPr>
                  <w:kern w:val="2"/>
                  <w:sz w:val="21"/>
                  <w:szCs w:val="24"/>
                </w:rPr>
                <w:id w:val="2019423370"/>
                <w:placeholder>
                  <w:docPart w:val="{e8d866bd-c3ae-4b7b-b287-2d0af0146470}"/>
                </w:placeholder>
                <w15:color w:val="509DF3"/>
              </w:sdtPr>
              <w:sdtEndPr/>
              <w:sdtContent>
                <w:r w:rsidR="00616FD4">
                  <w:rPr>
                    <w:rFonts w:ascii="Arial" w:eastAsia="黑体" w:hAnsi="Arial" w:hint="eastAsia"/>
                  </w:rPr>
                  <w:t>7.3</w:t>
                </w:r>
                <w:r w:rsidR="00616FD4">
                  <w:rPr>
                    <w:rFonts w:ascii="Arial" w:eastAsia="黑体" w:hAnsi="Arial" w:hint="eastAsia"/>
                  </w:rPr>
                  <w:t>结论</w:t>
                </w:r>
              </w:sdtContent>
            </w:sdt>
            <w:r w:rsidR="00616FD4">
              <w:tab/>
            </w:r>
            <w:bookmarkStart w:id="92" w:name="_Toc4963_WPSOffice_Level3Page"/>
            <w:r w:rsidR="00616FD4">
              <w:t>20</w:t>
            </w:r>
            <w:bookmarkEnd w:id="92"/>
          </w:hyperlink>
        </w:p>
        <w:p w:rsidR="00C422FD" w:rsidRDefault="00897F05">
          <w:pPr>
            <w:pStyle w:val="WPSOffice2"/>
            <w:tabs>
              <w:tab w:val="right" w:leader="dot" w:pos="8306"/>
            </w:tabs>
            <w:ind w:left="420"/>
            <w:rPr>
              <w:rFonts w:ascii="宋体" w:hAnsi="宋体"/>
            </w:rPr>
          </w:pPr>
          <w:hyperlink w:anchor="_Toc6428_WPSOffice_Level2" w:history="1">
            <w:sdt>
              <w:sdtPr>
                <w:rPr>
                  <w:kern w:val="2"/>
                  <w:sz w:val="21"/>
                  <w:szCs w:val="24"/>
                </w:rPr>
                <w:id w:val="-1128543807"/>
                <w:placeholder>
                  <w:docPart w:val="{73832b05-6983-4a14-a8e0-758424668be0}"/>
                </w:placeholder>
                <w15:color w:val="509DF3"/>
              </w:sdtPr>
              <w:sdtEndPr/>
              <w:sdtContent>
                <w:r w:rsidR="00616FD4">
                  <w:rPr>
                    <w:rFonts w:hint="eastAsia"/>
                  </w:rPr>
                  <w:t>8</w:t>
                </w:r>
                <w:r w:rsidR="00616FD4">
                  <w:rPr>
                    <w:rFonts w:hint="eastAsia"/>
                  </w:rPr>
                  <w:t>注解</w:t>
                </w:r>
              </w:sdtContent>
            </w:sdt>
            <w:r w:rsidR="00616FD4">
              <w:tab/>
            </w:r>
            <w:bookmarkStart w:id="93" w:name="_Toc6428_WPSOffice_Level2Page"/>
            <w:r w:rsidR="00616FD4">
              <w:t>20</w:t>
            </w:r>
            <w:bookmarkEnd w:id="93"/>
          </w:hyperlink>
        </w:p>
        <w:bookmarkEnd w:id="9" w:displacedByCustomXml="next"/>
      </w:sdtContent>
    </w:sdt>
    <w:p w:rsidR="00C422FD" w:rsidRDefault="00616FD4">
      <w:pPr>
        <w:pStyle w:val="1"/>
      </w:pPr>
      <w:bookmarkStart w:id="94" w:name="_Toc31249_WPSOffice_Level1"/>
      <w:bookmarkStart w:id="95" w:name="_Toc521465556"/>
      <w:bookmarkStart w:id="96" w:name="_Toc506967657"/>
      <w:r>
        <w:rPr>
          <w:rFonts w:hint="eastAsia"/>
        </w:rPr>
        <w:t>1.</w:t>
      </w:r>
      <w:r>
        <w:rPr>
          <w:rFonts w:hint="eastAsia"/>
        </w:rPr>
        <w:t>引言</w:t>
      </w:r>
      <w:bookmarkEnd w:id="94"/>
      <w:bookmarkEnd w:id="95"/>
    </w:p>
    <w:p w:rsidR="00C422FD" w:rsidRDefault="00616FD4">
      <w:pPr>
        <w:pStyle w:val="2"/>
      </w:pPr>
      <w:bookmarkStart w:id="97" w:name="_Toc22617_WPSOffice_Level2"/>
      <w:bookmarkStart w:id="98" w:name="_Toc521465557"/>
      <w:r>
        <w:rPr>
          <w:rFonts w:hint="eastAsia"/>
        </w:rPr>
        <w:t>1.1</w:t>
      </w:r>
      <w:r>
        <w:rPr>
          <w:rFonts w:hint="eastAsia"/>
        </w:rPr>
        <w:t>编写目的</w:t>
      </w:r>
      <w:bookmarkEnd w:id="97"/>
      <w:bookmarkEnd w:id="98"/>
    </w:p>
    <w:p w:rsidR="00C422FD" w:rsidRDefault="00616FD4">
      <w:pPr>
        <w:numPr>
          <w:ilvl w:val="0"/>
          <w:numId w:val="1"/>
        </w:numPr>
        <w:ind w:firstLine="420"/>
        <w:rPr>
          <w:szCs w:val="21"/>
        </w:rPr>
      </w:pPr>
      <w:bookmarkStart w:id="99" w:name="_Toc521465558"/>
      <w:r>
        <w:rPr>
          <w:rFonts w:hint="eastAsia"/>
          <w:szCs w:val="21"/>
        </w:rPr>
        <w:t>本文档的编写目的是：对</w:t>
      </w:r>
      <w:r w:rsidR="00010D35">
        <w:rPr>
          <w:rFonts w:hint="eastAsia"/>
          <w:szCs w:val="21"/>
        </w:rPr>
        <w:t>书来书往</w:t>
      </w:r>
      <w:r>
        <w:rPr>
          <w:rFonts w:hint="eastAsia"/>
          <w:szCs w:val="21"/>
        </w:rPr>
        <w:t>小程序</w:t>
      </w:r>
      <w:r>
        <w:rPr>
          <w:rFonts w:hint="eastAsia"/>
        </w:rPr>
        <w:t>进行细致的软件测试计划，包括</w:t>
      </w:r>
      <w:proofErr w:type="gramStart"/>
      <w:r>
        <w:rPr>
          <w:rFonts w:hint="eastAsia"/>
        </w:rPr>
        <w:t>该微信小</w:t>
      </w:r>
      <w:proofErr w:type="gramEnd"/>
      <w:r>
        <w:rPr>
          <w:rFonts w:hint="eastAsia"/>
        </w:rPr>
        <w:t>程序各个模块所具备的功能，运行时的环境，用户界面等方面的测试，确保能让开</w:t>
      </w:r>
      <w:proofErr w:type="gramStart"/>
      <w:r>
        <w:rPr>
          <w:rFonts w:hint="eastAsia"/>
        </w:rPr>
        <w:t>发人</w:t>
      </w:r>
      <w:proofErr w:type="gramEnd"/>
      <w:r>
        <w:rPr>
          <w:rFonts w:hint="eastAsia"/>
        </w:rPr>
        <w:t>员进一步清楚程序所存在的缺陷，进一步进行修改工作。</w:t>
      </w:r>
    </w:p>
    <w:p w:rsidR="00C422FD" w:rsidRDefault="00616FD4">
      <w:pPr>
        <w:numPr>
          <w:ilvl w:val="0"/>
          <w:numId w:val="1"/>
        </w:numPr>
        <w:ind w:firstLine="420"/>
        <w:rPr>
          <w:szCs w:val="21"/>
        </w:rPr>
      </w:pPr>
      <w:r>
        <w:rPr>
          <w:rFonts w:hint="eastAsia"/>
          <w:szCs w:val="21"/>
        </w:rPr>
        <w:t>本文档预期读者：系统维护人员和开发人员。</w:t>
      </w:r>
    </w:p>
    <w:p w:rsidR="00C422FD" w:rsidRDefault="00C422FD">
      <w:pPr>
        <w:ind w:firstLine="420"/>
        <w:rPr>
          <w:szCs w:val="21"/>
        </w:rPr>
      </w:pPr>
    </w:p>
    <w:p w:rsidR="00C422FD" w:rsidRDefault="00616FD4">
      <w:pPr>
        <w:pStyle w:val="2"/>
      </w:pPr>
      <w:bookmarkStart w:id="100" w:name="_Toc23793_WPSOffice_Level2"/>
      <w:r>
        <w:rPr>
          <w:rFonts w:hint="eastAsia"/>
        </w:rPr>
        <w:t>1.2</w:t>
      </w:r>
      <w:r>
        <w:rPr>
          <w:rFonts w:hint="eastAsia"/>
        </w:rPr>
        <w:t>项目背景</w:t>
      </w:r>
      <w:bookmarkEnd w:id="99"/>
      <w:bookmarkEnd w:id="100"/>
    </w:p>
    <w:p w:rsidR="00C422FD" w:rsidRDefault="00616FD4">
      <w:pPr>
        <w:numPr>
          <w:ilvl w:val="0"/>
          <w:numId w:val="2"/>
        </w:numPr>
      </w:pPr>
      <w:bookmarkStart w:id="101" w:name="_Toc521465559"/>
      <w:r>
        <w:rPr>
          <w:rFonts w:hint="eastAsia"/>
        </w:rPr>
        <w:t>软件名称：</w:t>
      </w:r>
      <w:r w:rsidR="00010D35">
        <w:rPr>
          <w:rFonts w:hint="eastAsia"/>
        </w:rPr>
        <w:t>书来书往</w:t>
      </w:r>
    </w:p>
    <w:p w:rsidR="00C422FD" w:rsidRDefault="00616FD4">
      <w:pPr>
        <w:numPr>
          <w:ilvl w:val="0"/>
          <w:numId w:val="2"/>
        </w:numPr>
      </w:pPr>
      <w:r>
        <w:rPr>
          <w:rFonts w:hint="eastAsia"/>
        </w:rPr>
        <w:t>开发者：软件工程</w:t>
      </w:r>
      <w:r>
        <w:rPr>
          <w:rFonts w:hint="eastAsia"/>
        </w:rPr>
        <w:t>G</w:t>
      </w:r>
      <w:r w:rsidR="00010D35">
        <w:t>21</w:t>
      </w:r>
      <w:r>
        <w:rPr>
          <w:rFonts w:hint="eastAsia"/>
        </w:rPr>
        <w:t>小组</w:t>
      </w:r>
    </w:p>
    <w:p w:rsidR="00C422FD" w:rsidRDefault="00616FD4">
      <w:pPr>
        <w:numPr>
          <w:ilvl w:val="0"/>
          <w:numId w:val="2"/>
        </w:numPr>
      </w:pPr>
      <w:r>
        <w:rPr>
          <w:rFonts w:hint="eastAsia"/>
        </w:rPr>
        <w:t>用户：</w:t>
      </w:r>
      <w:proofErr w:type="gramStart"/>
      <w:r>
        <w:rPr>
          <w:rFonts w:hint="eastAsia"/>
        </w:rPr>
        <w:t>城院大学生</w:t>
      </w:r>
      <w:proofErr w:type="gramEnd"/>
      <w:r>
        <w:rPr>
          <w:rFonts w:hint="eastAsia"/>
        </w:rPr>
        <w:t>和</w:t>
      </w:r>
      <w:proofErr w:type="gramStart"/>
      <w:r>
        <w:rPr>
          <w:rFonts w:hint="eastAsia"/>
        </w:rPr>
        <w:t>杨</w:t>
      </w:r>
      <w:proofErr w:type="gramEnd"/>
      <w:r>
        <w:rPr>
          <w:rFonts w:hint="eastAsia"/>
        </w:rPr>
        <w:t>枨老师</w:t>
      </w:r>
    </w:p>
    <w:p w:rsidR="00C422FD" w:rsidRDefault="00616FD4">
      <w:pPr>
        <w:numPr>
          <w:ilvl w:val="0"/>
          <w:numId w:val="2"/>
        </w:numPr>
      </w:pPr>
      <w:r>
        <w:rPr>
          <w:rFonts w:hint="eastAsia"/>
        </w:rPr>
        <w:t>参考系统：</w:t>
      </w:r>
      <w:proofErr w:type="gramStart"/>
      <w:r w:rsidR="00010D35">
        <w:rPr>
          <w:rFonts w:hint="eastAsia"/>
        </w:rPr>
        <w:t>微信购买</w:t>
      </w:r>
      <w:proofErr w:type="gramEnd"/>
      <w:r w:rsidR="00010D35">
        <w:rPr>
          <w:rFonts w:hint="eastAsia"/>
        </w:rPr>
        <w:t>小程序。</w:t>
      </w:r>
    </w:p>
    <w:p w:rsidR="00C422FD" w:rsidRDefault="00616FD4">
      <w:pPr>
        <w:numPr>
          <w:ilvl w:val="0"/>
          <w:numId w:val="2"/>
        </w:numPr>
      </w:pPr>
      <w:r>
        <w:rPr>
          <w:rFonts w:hint="eastAsia"/>
        </w:rPr>
        <w:t>具体用户：杨</w:t>
      </w:r>
      <w:proofErr w:type="gramStart"/>
      <w:r>
        <w:rPr>
          <w:rFonts w:hint="eastAsia"/>
        </w:rPr>
        <w:t>枨</w:t>
      </w:r>
      <w:proofErr w:type="gramEnd"/>
      <w:r>
        <w:rPr>
          <w:rFonts w:hint="eastAsia"/>
        </w:rPr>
        <w:t>老师、</w:t>
      </w:r>
      <w:r w:rsidR="00010D35">
        <w:rPr>
          <w:rFonts w:hint="eastAsia"/>
        </w:rPr>
        <w:t>统计</w:t>
      </w:r>
      <w:r>
        <w:rPr>
          <w:rFonts w:hint="eastAsia"/>
        </w:rPr>
        <w:t>170</w:t>
      </w:r>
      <w:r w:rsidR="00010D35">
        <w:t>1</w:t>
      </w:r>
      <w:r w:rsidR="00010D35">
        <w:rPr>
          <w:rFonts w:hint="eastAsia"/>
        </w:rPr>
        <w:t>童话</w:t>
      </w:r>
      <w:r>
        <w:rPr>
          <w:rFonts w:hint="eastAsia"/>
        </w:rPr>
        <w:t>、</w:t>
      </w:r>
      <w:proofErr w:type="gramStart"/>
      <w:r>
        <w:rPr>
          <w:rFonts w:hint="eastAsia"/>
        </w:rPr>
        <w:t>软</w:t>
      </w:r>
      <w:proofErr w:type="gramEnd"/>
      <w:r>
        <w:rPr>
          <w:rFonts w:hint="eastAsia"/>
        </w:rPr>
        <w:t>工</w:t>
      </w:r>
      <w:r>
        <w:rPr>
          <w:rFonts w:hint="eastAsia"/>
        </w:rPr>
        <w:t>1701</w:t>
      </w:r>
      <w:r w:rsidR="00010D35">
        <w:rPr>
          <w:rFonts w:hint="eastAsia"/>
        </w:rPr>
        <w:t>李帝江</w:t>
      </w:r>
    </w:p>
    <w:p w:rsidR="00C422FD" w:rsidRDefault="00616FD4">
      <w:pPr>
        <w:pStyle w:val="2"/>
      </w:pPr>
      <w:bookmarkStart w:id="102" w:name="_Toc29251_WPSOffice_Level2"/>
      <w:r>
        <w:rPr>
          <w:rFonts w:hint="eastAsia"/>
        </w:rPr>
        <w:t>1.3</w:t>
      </w:r>
      <w:bookmarkEnd w:id="101"/>
      <w:r>
        <w:rPr>
          <w:rFonts w:hint="eastAsia"/>
        </w:rPr>
        <w:t>项目介绍</w:t>
      </w:r>
      <w:bookmarkEnd w:id="102"/>
    </w:p>
    <w:p w:rsidR="00C422FD" w:rsidRDefault="00010D35">
      <w:pPr>
        <w:ind w:firstLine="420"/>
      </w:pPr>
      <w:bookmarkStart w:id="103" w:name="_Toc521465560"/>
      <w:r>
        <w:t>该项目开发的软件为</w:t>
      </w:r>
      <w:proofErr w:type="gramStart"/>
      <w:r>
        <w:t>基于微信小</w:t>
      </w:r>
      <w:proofErr w:type="gramEnd"/>
      <w:r>
        <w:t>程序的校内图书交易和共享的平台</w:t>
      </w:r>
      <w:r>
        <w:t>——</w:t>
      </w:r>
      <w:r>
        <w:t>书来书往。该项目的任务提出者是项目小组组长陈昱熹，开发者为本项目小组全体，是为有闲置书籍转手、出售或有借阅、购买书籍需求的广大师生提供的一个小平台。该软件设计完成后可用于浙江大学城市学院等教育单位</w:t>
      </w:r>
    </w:p>
    <w:p w:rsidR="00C422FD" w:rsidRDefault="00616FD4">
      <w:pPr>
        <w:pStyle w:val="1"/>
      </w:pPr>
      <w:bookmarkStart w:id="104" w:name="_Toc17201_WPSOffice_Level2"/>
      <w:r>
        <w:rPr>
          <w:rFonts w:hint="eastAsia"/>
        </w:rPr>
        <w:t>2</w:t>
      </w:r>
      <w:r>
        <w:rPr>
          <w:rFonts w:hint="eastAsia"/>
        </w:rPr>
        <w:t>引用</w:t>
      </w:r>
      <w:bookmarkEnd w:id="104"/>
    </w:p>
    <w:p w:rsidR="00C422FD" w:rsidRDefault="00616FD4">
      <w:pPr>
        <w:pStyle w:val="2"/>
      </w:pPr>
      <w:bookmarkStart w:id="105" w:name="_Toc28453_WPSOffice_Level2"/>
      <w:r>
        <w:rPr>
          <w:rFonts w:hint="eastAsia"/>
        </w:rPr>
        <w:t>2.1</w:t>
      </w:r>
      <w:r>
        <w:rPr>
          <w:rFonts w:hint="eastAsia"/>
        </w:rPr>
        <w:t>参考资料</w:t>
      </w:r>
      <w:bookmarkEnd w:id="103"/>
      <w:bookmarkEnd w:id="105"/>
    </w:p>
    <w:p w:rsidR="00C422FD" w:rsidRDefault="00616FD4">
      <w:pPr>
        <w:widowControl/>
        <w:jc w:val="left"/>
        <w:rPr>
          <w:rFonts w:ascii="宋体" w:hAnsi="宋体"/>
          <w:szCs w:val="21"/>
        </w:rPr>
      </w:pPr>
      <w:r>
        <w:rPr>
          <w:rFonts w:ascii="宋体" w:hAnsi="宋体" w:hint="eastAsia"/>
          <w:szCs w:val="21"/>
        </w:rPr>
        <w:t>1.《软件工程导论》 出版社：清华大学出版社 作者：张海藩、牟永敏 国际书号：9787302330981</w:t>
      </w:r>
    </w:p>
    <w:p w:rsidR="00C422FD" w:rsidRDefault="00616FD4">
      <w:pPr>
        <w:widowControl/>
        <w:jc w:val="left"/>
        <w:rPr>
          <w:rFonts w:ascii="宋体" w:hAnsi="宋体"/>
          <w:szCs w:val="21"/>
        </w:rPr>
      </w:pPr>
      <w:r>
        <w:rPr>
          <w:rFonts w:hint="eastAsia"/>
        </w:rPr>
        <w:t>2.</w:t>
      </w:r>
      <w:r>
        <w:rPr>
          <w:rFonts w:hint="eastAsia"/>
        </w:rPr>
        <w:t>《微信小程序入门》</w:t>
      </w:r>
      <w:r>
        <w:rPr>
          <w:rFonts w:ascii="宋体" w:hAnsi="宋体" w:hint="eastAsia"/>
          <w:szCs w:val="21"/>
        </w:rPr>
        <w:t xml:space="preserve">出版社:清华大学出版社 </w:t>
      </w:r>
      <w:r>
        <w:rPr>
          <w:rFonts w:hint="eastAsia"/>
        </w:rPr>
        <w:t>作者</w:t>
      </w:r>
      <w:r>
        <w:rPr>
          <w:rFonts w:hint="eastAsia"/>
        </w:rPr>
        <w:t>:</w:t>
      </w:r>
      <w:r>
        <w:rPr>
          <w:rFonts w:hint="eastAsia"/>
        </w:rPr>
        <w:t>厉业崧、王向辉、杨国燕</w:t>
      </w:r>
      <w:r>
        <w:rPr>
          <w:rFonts w:hint="eastAsia"/>
        </w:rPr>
        <w:t xml:space="preserve"> </w:t>
      </w:r>
      <w:r>
        <w:rPr>
          <w:rFonts w:ascii="宋体" w:hAnsi="宋体" w:hint="eastAsia"/>
          <w:szCs w:val="21"/>
        </w:rPr>
        <w:t>国际书号：9787302478461</w:t>
      </w:r>
    </w:p>
    <w:p w:rsidR="00C422FD" w:rsidRDefault="00616FD4">
      <w:r>
        <w:rPr>
          <w:rFonts w:hint="eastAsia"/>
        </w:rPr>
        <w:t>3.</w:t>
      </w:r>
      <w:proofErr w:type="gramStart"/>
      <w:r>
        <w:rPr>
          <w:rFonts w:hint="eastAsia"/>
        </w:rPr>
        <w:t>微信公众</w:t>
      </w:r>
      <w:proofErr w:type="gramEnd"/>
      <w:r>
        <w:rPr>
          <w:rFonts w:hint="eastAsia"/>
        </w:rPr>
        <w:t>平台</w:t>
      </w:r>
      <w:r>
        <w:rPr>
          <w:rFonts w:hint="eastAsia"/>
        </w:rPr>
        <w:t>|</w:t>
      </w:r>
      <w:r>
        <w:rPr>
          <w:rFonts w:hint="eastAsia"/>
        </w:rPr>
        <w:t>小程序</w:t>
      </w:r>
      <w:r>
        <w:rPr>
          <w:rFonts w:hint="eastAsia"/>
        </w:rPr>
        <w:t>:</w:t>
      </w:r>
    </w:p>
    <w:p w:rsidR="00C422FD" w:rsidRDefault="00897F05">
      <w:pPr>
        <w:rPr>
          <w:rStyle w:val="a8"/>
        </w:rPr>
      </w:pPr>
      <w:hyperlink r:id="rId9" w:history="1">
        <w:r w:rsidR="00616FD4">
          <w:rPr>
            <w:rStyle w:val="a8"/>
            <w:rFonts w:hint="eastAsia"/>
          </w:rPr>
          <w:t>https://developers.weixin.qq.com/miniprogram/introduction/index.html?t=19031520</w:t>
        </w:r>
      </w:hyperlink>
    </w:p>
    <w:p w:rsidR="00C422FD" w:rsidRDefault="00616FD4">
      <w:pPr>
        <w:rPr>
          <w:rFonts w:ascii="宋体" w:hAnsi="宋体"/>
        </w:rPr>
      </w:pPr>
      <w:r>
        <w:rPr>
          <w:rFonts w:ascii="宋体" w:hAnsi="宋体" w:hint="eastAsia"/>
          <w:szCs w:val="21"/>
        </w:rPr>
        <w:t>4.软件工程测试分析报告：</w:t>
      </w:r>
      <w:r>
        <w:rPr>
          <w:rStyle w:val="a8"/>
          <w:rFonts w:hint="eastAsia"/>
        </w:rPr>
        <w:fldChar w:fldCharType="begin"/>
      </w:r>
      <w:r>
        <w:rPr>
          <w:rStyle w:val="a8"/>
          <w:rFonts w:hint="eastAsia"/>
        </w:rPr>
        <w:instrText xml:space="preserve"> HYPERLINK "https://blog.csdn.net/luckyzhoustar/article/details/17166323" </w:instrText>
      </w:r>
      <w:r>
        <w:rPr>
          <w:rStyle w:val="a8"/>
          <w:rFonts w:hint="eastAsia"/>
        </w:rPr>
        <w:fldChar w:fldCharType="separate"/>
      </w:r>
      <w:r>
        <w:rPr>
          <w:rStyle w:val="a8"/>
          <w:rFonts w:hint="eastAsia"/>
        </w:rPr>
        <w:t>https://blog.csdn.net/luckyzhoustar/article/details/17166323</w:t>
      </w:r>
      <w:r>
        <w:rPr>
          <w:rStyle w:val="a8"/>
          <w:rFonts w:hint="eastAsia"/>
        </w:rPr>
        <w:fldChar w:fldCharType="end"/>
      </w:r>
      <w:bookmarkEnd w:id="96"/>
    </w:p>
    <w:p w:rsidR="00C422FD" w:rsidRDefault="00C422FD">
      <w:pPr>
        <w:rPr>
          <w:rFonts w:ascii="宋体" w:hAnsi="宋体"/>
        </w:rPr>
      </w:pPr>
    </w:p>
    <w:p w:rsidR="00C422FD" w:rsidRDefault="00616FD4">
      <w:pPr>
        <w:pStyle w:val="1"/>
      </w:pPr>
      <w:bookmarkStart w:id="106" w:name="_Toc10375704"/>
      <w:bookmarkStart w:id="107" w:name="_Toc23228_WPSOffice_Level2"/>
      <w:bookmarkStart w:id="108" w:name="_Toc506967662"/>
      <w:r>
        <w:rPr>
          <w:rFonts w:hint="eastAsia"/>
        </w:rPr>
        <w:t>3</w:t>
      </w:r>
      <w:r>
        <w:rPr>
          <w:rFonts w:hint="eastAsia"/>
        </w:rPr>
        <w:t>软件测试环境</w:t>
      </w:r>
      <w:bookmarkEnd w:id="106"/>
      <w:bookmarkEnd w:id="107"/>
    </w:p>
    <w:p w:rsidR="00C422FD" w:rsidRDefault="00616FD4">
      <w:pPr>
        <w:pStyle w:val="2"/>
      </w:pPr>
      <w:bookmarkStart w:id="109" w:name="_Toc10375705"/>
      <w:bookmarkStart w:id="110" w:name="_Toc9872_WPSOffice_Level2"/>
      <w:bookmarkStart w:id="111" w:name="_Toc235847570"/>
      <w:r>
        <w:rPr>
          <w:rFonts w:hint="eastAsia"/>
        </w:rPr>
        <w:t>3.1</w:t>
      </w:r>
      <w:r>
        <w:rPr>
          <w:rFonts w:hint="eastAsia"/>
        </w:rPr>
        <w:t>测试环境</w:t>
      </w:r>
      <w:bookmarkEnd w:id="109"/>
      <w:bookmarkEnd w:id="110"/>
      <w:bookmarkEnd w:id="111"/>
    </w:p>
    <w:p w:rsidR="00C422FD" w:rsidRDefault="00616FD4">
      <w:pPr>
        <w:ind w:firstLine="420"/>
      </w:pPr>
      <w:r>
        <w:rPr>
          <w:rFonts w:hint="eastAsia"/>
        </w:rPr>
        <w:t>主要测试环境：小组成员的个人笔记本及个人手机，室友的个人手机。</w:t>
      </w:r>
    </w:p>
    <w:p w:rsidR="00C422FD" w:rsidRDefault="00C422FD"/>
    <w:p w:rsidR="00C422FD" w:rsidRDefault="00616FD4">
      <w:pPr>
        <w:pStyle w:val="3"/>
      </w:pPr>
      <w:bookmarkStart w:id="112" w:name="_Toc235847571"/>
      <w:bookmarkStart w:id="113" w:name="_Toc10375706"/>
      <w:bookmarkStart w:id="114" w:name="_Toc22617_WPSOffice_Level3"/>
      <w:r>
        <w:rPr>
          <w:rFonts w:hint="eastAsia"/>
        </w:rPr>
        <w:t>3.1.1</w:t>
      </w:r>
      <w:r>
        <w:rPr>
          <w:rFonts w:hint="eastAsia"/>
        </w:rPr>
        <w:t>软件项</w:t>
      </w:r>
      <w:bookmarkEnd w:id="112"/>
      <w:bookmarkEnd w:id="113"/>
      <w:bookmarkEnd w:id="114"/>
    </w:p>
    <w:p w:rsidR="00C422FD" w:rsidRDefault="00616FD4">
      <w:pPr>
        <w:numPr>
          <w:ilvl w:val="0"/>
          <w:numId w:val="3"/>
        </w:numPr>
      </w:pPr>
      <w:bookmarkStart w:id="115" w:name="_Toc23793_WPSOffice_Level3"/>
      <w:proofErr w:type="gramStart"/>
      <w:r>
        <w:rPr>
          <w:rFonts w:hint="eastAsia"/>
        </w:rPr>
        <w:t>微信</w:t>
      </w:r>
      <w:proofErr w:type="gramEnd"/>
      <w:r>
        <w:rPr>
          <w:rFonts w:hint="eastAsia"/>
        </w:rPr>
        <w:t>web</w:t>
      </w:r>
      <w:r>
        <w:rPr>
          <w:rFonts w:hint="eastAsia"/>
        </w:rPr>
        <w:t>开发者工具，用于软件的黑、</w:t>
      </w:r>
      <w:proofErr w:type="gramStart"/>
      <w:r>
        <w:rPr>
          <w:rFonts w:hint="eastAsia"/>
        </w:rPr>
        <w:t>白盒测</w:t>
      </w:r>
      <w:proofErr w:type="gramEnd"/>
      <w:r>
        <w:rPr>
          <w:rFonts w:hint="eastAsia"/>
        </w:rPr>
        <w:t>试。</w:t>
      </w:r>
      <w:bookmarkEnd w:id="115"/>
    </w:p>
    <w:p w:rsidR="00C422FD" w:rsidRDefault="00616FD4">
      <w:pPr>
        <w:numPr>
          <w:ilvl w:val="0"/>
          <w:numId w:val="3"/>
        </w:numPr>
      </w:pPr>
      <w:bookmarkStart w:id="116" w:name="_Toc29251_WPSOffice_Level3"/>
      <w:r>
        <w:rPr>
          <w:rFonts w:hint="eastAsia"/>
        </w:rPr>
        <w:t>开发</w:t>
      </w:r>
      <w:proofErr w:type="gramStart"/>
      <w:r>
        <w:rPr>
          <w:rFonts w:hint="eastAsia"/>
        </w:rPr>
        <w:t>者工具云开发</w:t>
      </w:r>
      <w:proofErr w:type="gramEnd"/>
      <w:r>
        <w:rPr>
          <w:rFonts w:hint="eastAsia"/>
        </w:rPr>
        <w:t>中的云函数和数据库。</w:t>
      </w:r>
      <w:bookmarkEnd w:id="116"/>
    </w:p>
    <w:p w:rsidR="00C422FD" w:rsidRDefault="00616FD4">
      <w:pPr>
        <w:numPr>
          <w:ilvl w:val="0"/>
          <w:numId w:val="3"/>
        </w:numPr>
      </w:pPr>
      <w:bookmarkStart w:id="117" w:name="_Toc17201_WPSOffice_Level3"/>
      <w:proofErr w:type="gramStart"/>
      <w:r>
        <w:rPr>
          <w:rFonts w:hint="eastAsia"/>
        </w:rPr>
        <w:t>微信</w:t>
      </w:r>
      <w:proofErr w:type="gramEnd"/>
      <w:r>
        <w:rPr>
          <w:rFonts w:hint="eastAsia"/>
        </w:rPr>
        <w:t>7.0.4</w:t>
      </w:r>
      <w:r>
        <w:rPr>
          <w:rFonts w:hint="eastAsia"/>
        </w:rPr>
        <w:t>版本。</w:t>
      </w:r>
      <w:bookmarkEnd w:id="117"/>
    </w:p>
    <w:p w:rsidR="00C422FD" w:rsidRDefault="00616FD4">
      <w:pPr>
        <w:numPr>
          <w:ilvl w:val="0"/>
          <w:numId w:val="3"/>
        </w:numPr>
      </w:pPr>
      <w:bookmarkStart w:id="118" w:name="_Toc28453_WPSOffice_Level3"/>
      <w:proofErr w:type="spellStart"/>
      <w:r>
        <w:rPr>
          <w:rFonts w:hint="eastAsia"/>
        </w:rPr>
        <w:t>Github</w:t>
      </w:r>
      <w:proofErr w:type="spellEnd"/>
      <w:r>
        <w:t xml:space="preserve"> </w:t>
      </w:r>
      <w:r>
        <w:rPr>
          <w:rFonts w:hint="eastAsia"/>
        </w:rPr>
        <w:t>用于软件配置项管理。</w:t>
      </w:r>
      <w:bookmarkEnd w:id="118"/>
    </w:p>
    <w:p w:rsidR="00C422FD" w:rsidRDefault="00616FD4">
      <w:pPr>
        <w:pStyle w:val="3"/>
      </w:pPr>
      <w:bookmarkStart w:id="119" w:name="_Toc23228_WPSOffice_Level3"/>
      <w:bookmarkStart w:id="120" w:name="_Toc235847572"/>
      <w:bookmarkStart w:id="121" w:name="_Toc10375707"/>
      <w:r>
        <w:rPr>
          <w:rFonts w:hint="eastAsia"/>
        </w:rPr>
        <w:t>3.1.2</w:t>
      </w:r>
      <w:r>
        <w:rPr>
          <w:rFonts w:hint="eastAsia"/>
        </w:rPr>
        <w:t>硬件及固件项</w:t>
      </w:r>
      <w:bookmarkEnd w:id="119"/>
      <w:bookmarkEnd w:id="120"/>
      <w:bookmarkEnd w:id="121"/>
    </w:p>
    <w:p w:rsidR="00C422FD" w:rsidRDefault="00616FD4">
      <w:r>
        <w:tab/>
      </w:r>
      <w:bookmarkStart w:id="122" w:name="_Toc9872_WPSOffice_Level3"/>
      <w:r>
        <w:rPr>
          <w:rFonts w:hint="eastAsia"/>
        </w:rPr>
        <w:t>1</w:t>
      </w:r>
      <w:r>
        <w:rPr>
          <w:rFonts w:hint="eastAsia"/>
        </w:rPr>
        <w:t>、小组成员的私人手机用于软件的初步单元及集成测试。</w:t>
      </w:r>
      <w:bookmarkEnd w:id="122"/>
    </w:p>
    <w:p w:rsidR="00C422FD" w:rsidRDefault="00616FD4">
      <w:r>
        <w:tab/>
      </w:r>
      <w:bookmarkStart w:id="123" w:name="_Toc16506_WPSOffice_Level3"/>
      <w:r>
        <w:rPr>
          <w:rFonts w:hint="eastAsia"/>
        </w:rPr>
        <w:t>2</w:t>
      </w:r>
      <w:r>
        <w:rPr>
          <w:rFonts w:hint="eastAsia"/>
        </w:rPr>
        <w:t>、由用户</w:t>
      </w:r>
      <w:r w:rsidR="00D56717">
        <w:rPr>
          <w:rFonts w:hint="eastAsia"/>
        </w:rPr>
        <w:t>童婳</w:t>
      </w:r>
      <w:r>
        <w:rPr>
          <w:rFonts w:hint="eastAsia"/>
        </w:rPr>
        <w:t>的手机进行验收测试。</w:t>
      </w:r>
      <w:bookmarkEnd w:id="123"/>
    </w:p>
    <w:p w:rsidR="00C422FD" w:rsidRDefault="00616FD4">
      <w:r>
        <w:tab/>
      </w:r>
    </w:p>
    <w:p w:rsidR="00C422FD" w:rsidRDefault="00616FD4">
      <w:pPr>
        <w:pStyle w:val="3"/>
      </w:pPr>
      <w:bookmarkStart w:id="124" w:name="_Toc16121_WPSOffice_Level3"/>
      <w:bookmarkStart w:id="125" w:name="_Toc10375708"/>
      <w:bookmarkStart w:id="126" w:name="_Toc235847573"/>
      <w:r>
        <w:rPr>
          <w:rFonts w:hint="eastAsia"/>
        </w:rPr>
        <w:t>3.1.3</w:t>
      </w:r>
      <w:r>
        <w:rPr>
          <w:rFonts w:hint="eastAsia"/>
        </w:rPr>
        <w:t>其他材料</w:t>
      </w:r>
      <w:bookmarkEnd w:id="124"/>
      <w:bookmarkEnd w:id="125"/>
      <w:bookmarkEnd w:id="126"/>
    </w:p>
    <w:p w:rsidR="00C422FD" w:rsidRDefault="00616FD4">
      <w:r>
        <w:tab/>
      </w:r>
      <w:r>
        <w:rPr>
          <w:rFonts w:hint="eastAsia"/>
        </w:rPr>
        <w:t>在测试现场应具备用户手册，帮助用户了解怎么使用软件。</w:t>
      </w:r>
    </w:p>
    <w:p w:rsidR="00C422FD" w:rsidRDefault="00616FD4">
      <w:r>
        <w:tab/>
      </w:r>
    </w:p>
    <w:p w:rsidR="00C422FD" w:rsidRDefault="00616FD4">
      <w:pPr>
        <w:pStyle w:val="3"/>
      </w:pPr>
      <w:bookmarkStart w:id="127" w:name="_Toc10375709"/>
      <w:bookmarkStart w:id="128" w:name="_Toc20855_WPSOffice_Level3"/>
      <w:bookmarkStart w:id="129" w:name="_Toc235847574"/>
      <w:r>
        <w:rPr>
          <w:rFonts w:hint="eastAsia"/>
        </w:rPr>
        <w:t>3.1.4</w:t>
      </w:r>
      <w:r>
        <w:rPr>
          <w:rFonts w:hint="eastAsia"/>
        </w:rPr>
        <w:t>所有权种类、需方权利与许可证</w:t>
      </w:r>
      <w:bookmarkEnd w:id="127"/>
      <w:bookmarkEnd w:id="128"/>
      <w:bookmarkEnd w:id="129"/>
    </w:p>
    <w:p w:rsidR="00C422FD" w:rsidRDefault="00616FD4">
      <w:r>
        <w:tab/>
      </w:r>
      <w:r>
        <w:rPr>
          <w:rFonts w:hint="eastAsia"/>
        </w:rPr>
        <w:t>1</w:t>
      </w:r>
      <w:r>
        <w:rPr>
          <w:rFonts w:hint="eastAsia"/>
        </w:rPr>
        <w:t>、在初步的单元、集成测试等部分的测试工具所有权</w:t>
      </w:r>
      <w:proofErr w:type="gramStart"/>
      <w:r>
        <w:rPr>
          <w:rFonts w:hint="eastAsia"/>
        </w:rPr>
        <w:t>归小组</w:t>
      </w:r>
      <w:proofErr w:type="gramEnd"/>
      <w:r>
        <w:rPr>
          <w:rFonts w:hint="eastAsia"/>
        </w:rPr>
        <w:t>成员所有。</w:t>
      </w:r>
    </w:p>
    <w:p w:rsidR="00C422FD" w:rsidRDefault="00616FD4">
      <w:pPr>
        <w:ind w:firstLine="420"/>
      </w:pPr>
      <w:r>
        <w:rPr>
          <w:rFonts w:hint="eastAsia"/>
        </w:rPr>
        <w:t>2</w:t>
      </w:r>
      <w:r>
        <w:rPr>
          <w:rFonts w:hint="eastAsia"/>
        </w:rPr>
        <w:t>、在最终的验收测试中，需方可以拥有自由测试已有软件的各类功能和</w:t>
      </w:r>
      <w:proofErr w:type="gramStart"/>
      <w:r>
        <w:rPr>
          <w:rFonts w:hint="eastAsia"/>
        </w:rPr>
        <w:t>查看软工各</w:t>
      </w:r>
      <w:proofErr w:type="gramEnd"/>
      <w:r>
        <w:rPr>
          <w:rFonts w:hint="eastAsia"/>
        </w:rPr>
        <w:t>类相关文档的权力。</w:t>
      </w:r>
    </w:p>
    <w:p w:rsidR="00C422FD" w:rsidRDefault="00616FD4">
      <w:r>
        <w:tab/>
      </w:r>
      <w:r>
        <w:rPr>
          <w:rFonts w:hint="eastAsia"/>
        </w:rPr>
        <w:t>3</w:t>
      </w:r>
      <w:r>
        <w:rPr>
          <w:rFonts w:hint="eastAsia"/>
        </w:rPr>
        <w:t>、在测试中无许可证的相关问题。</w:t>
      </w:r>
    </w:p>
    <w:p w:rsidR="00C422FD" w:rsidRDefault="00616FD4">
      <w:pPr>
        <w:pStyle w:val="3"/>
      </w:pPr>
      <w:bookmarkStart w:id="130" w:name="_Toc22528_WPSOffice_Level3"/>
      <w:bookmarkStart w:id="131" w:name="_Toc10375710"/>
      <w:bookmarkStart w:id="132" w:name="_Toc235847575"/>
      <w:r>
        <w:rPr>
          <w:rFonts w:hint="eastAsia"/>
        </w:rPr>
        <w:t>3.1.5</w:t>
      </w:r>
      <w:r>
        <w:rPr>
          <w:rFonts w:hint="eastAsia"/>
        </w:rPr>
        <w:t>安装、测试与控制</w:t>
      </w:r>
      <w:bookmarkEnd w:id="130"/>
      <w:bookmarkEnd w:id="131"/>
      <w:bookmarkEnd w:id="132"/>
    </w:p>
    <w:p w:rsidR="00C422FD" w:rsidRDefault="00616FD4">
      <w:pPr>
        <w:ind w:firstLine="420"/>
      </w:pPr>
      <w:r>
        <w:rPr>
          <w:rFonts w:hint="eastAsia"/>
        </w:rPr>
        <w:t>1</w:t>
      </w:r>
      <w:r>
        <w:rPr>
          <w:rFonts w:hint="eastAsia"/>
        </w:rPr>
        <w:t>、扫取体验者</w:t>
      </w:r>
      <w:proofErr w:type="gramStart"/>
      <w:r>
        <w:rPr>
          <w:rFonts w:hint="eastAsia"/>
        </w:rPr>
        <w:t>二维码后获取微信</w:t>
      </w:r>
      <w:proofErr w:type="gramEnd"/>
      <w:r>
        <w:rPr>
          <w:rFonts w:hint="eastAsia"/>
        </w:rPr>
        <w:t>小程序，当程序开发</w:t>
      </w:r>
      <w:proofErr w:type="gramStart"/>
      <w:r>
        <w:rPr>
          <w:rFonts w:hint="eastAsia"/>
        </w:rPr>
        <w:t>至发</w:t>
      </w:r>
      <w:proofErr w:type="gramEnd"/>
      <w:r>
        <w:rPr>
          <w:rFonts w:hint="eastAsia"/>
        </w:rPr>
        <w:t>布阶段后，可在微信中搜索小程序进行安装。</w:t>
      </w:r>
    </w:p>
    <w:p w:rsidR="00C422FD" w:rsidRDefault="00616FD4">
      <w:r>
        <w:rPr>
          <w:rFonts w:hint="eastAsia"/>
        </w:rPr>
        <w:tab/>
        <w:t>2</w:t>
      </w:r>
      <w:r>
        <w:rPr>
          <w:rFonts w:hint="eastAsia"/>
        </w:rPr>
        <w:t>、在使用前，需要提前</w:t>
      </w:r>
      <w:proofErr w:type="gramStart"/>
      <w:r>
        <w:rPr>
          <w:rFonts w:hint="eastAsia"/>
        </w:rPr>
        <w:t>在微信小</w:t>
      </w:r>
      <w:proofErr w:type="gramEnd"/>
      <w:r>
        <w:rPr>
          <w:rFonts w:hint="eastAsia"/>
        </w:rPr>
        <w:t>程序中查找并安装小程序的主体，以便后续的测试操作。</w:t>
      </w:r>
    </w:p>
    <w:p w:rsidR="00C422FD" w:rsidRDefault="00616FD4">
      <w:r>
        <w:rPr>
          <w:rFonts w:hint="eastAsia"/>
        </w:rPr>
        <w:tab/>
        <w:t>3</w:t>
      </w:r>
      <w:r>
        <w:rPr>
          <w:rFonts w:hint="eastAsia"/>
        </w:rPr>
        <w:t>、在测试过程中，只需按照用户手册正常进行小程序的体验过程即可，不需要特意控制环境中的变量。</w:t>
      </w:r>
    </w:p>
    <w:p w:rsidR="00C422FD" w:rsidRDefault="00616FD4">
      <w:pPr>
        <w:pStyle w:val="3"/>
      </w:pPr>
      <w:bookmarkStart w:id="133" w:name="_Toc235847576"/>
      <w:bookmarkStart w:id="134" w:name="_Toc4743_WPSOffice_Level3"/>
      <w:bookmarkStart w:id="135" w:name="_Toc10375711"/>
      <w:r>
        <w:rPr>
          <w:rFonts w:hint="eastAsia"/>
        </w:rPr>
        <w:t>3.1.6</w:t>
      </w:r>
      <w:r>
        <w:rPr>
          <w:rFonts w:hint="eastAsia"/>
        </w:rPr>
        <w:t>参与组织</w:t>
      </w:r>
      <w:bookmarkEnd w:id="133"/>
      <w:bookmarkEnd w:id="134"/>
      <w:bookmarkEnd w:id="135"/>
    </w:p>
    <w:p w:rsidR="00C422FD" w:rsidRDefault="00616FD4">
      <w:pPr>
        <w:ind w:firstLine="420"/>
      </w:pPr>
      <w:r>
        <w:rPr>
          <w:rFonts w:hint="eastAsia"/>
        </w:rPr>
        <w:t>1</w:t>
      </w:r>
      <w:r>
        <w:rPr>
          <w:rFonts w:hint="eastAsia"/>
        </w:rPr>
        <w:t>、开发方：</w:t>
      </w:r>
      <w:r>
        <w:rPr>
          <w:rFonts w:hint="eastAsia"/>
        </w:rPr>
        <w:t>G</w:t>
      </w:r>
      <w:r>
        <w:t>21</w:t>
      </w:r>
      <w:r>
        <w:rPr>
          <w:rFonts w:hint="eastAsia"/>
        </w:rPr>
        <w:t>小组的成员进行初步的单元测试、集成测试、系统测试以及为用户的手机安装</w:t>
      </w:r>
      <w:proofErr w:type="gramStart"/>
      <w:r>
        <w:rPr>
          <w:rFonts w:hint="eastAsia"/>
        </w:rPr>
        <w:t>好微信</w:t>
      </w:r>
      <w:proofErr w:type="gramEnd"/>
      <w:r>
        <w:rPr>
          <w:rFonts w:hint="eastAsia"/>
        </w:rPr>
        <w:t>小程序。</w:t>
      </w:r>
    </w:p>
    <w:p w:rsidR="00C422FD" w:rsidRDefault="00616FD4">
      <w:pPr>
        <w:ind w:firstLine="420"/>
      </w:pPr>
      <w:r>
        <w:rPr>
          <w:rFonts w:hint="eastAsia"/>
        </w:rPr>
        <w:t>2</w:t>
      </w:r>
      <w:r>
        <w:rPr>
          <w:rFonts w:hint="eastAsia"/>
        </w:rPr>
        <w:t>、用户：陈同学及杨</w:t>
      </w:r>
      <w:proofErr w:type="gramStart"/>
      <w:r>
        <w:rPr>
          <w:rFonts w:hint="eastAsia"/>
        </w:rPr>
        <w:t>枨</w:t>
      </w:r>
      <w:proofErr w:type="gramEnd"/>
      <w:r>
        <w:rPr>
          <w:rFonts w:hint="eastAsia"/>
        </w:rPr>
        <w:t>老师可在他们的手机进行确认测试以验收小程序是否符合需求。</w:t>
      </w:r>
    </w:p>
    <w:p w:rsidR="00C422FD" w:rsidRDefault="00616FD4">
      <w:pPr>
        <w:pStyle w:val="3"/>
      </w:pPr>
      <w:bookmarkStart w:id="136" w:name="_Toc235847577"/>
      <w:bookmarkStart w:id="137" w:name="_Toc10375712"/>
      <w:bookmarkStart w:id="138" w:name="_Toc8186_WPSOffice_Level3"/>
      <w:r>
        <w:rPr>
          <w:rFonts w:hint="eastAsia"/>
        </w:rPr>
        <w:t>3.1.7</w:t>
      </w:r>
      <w:r>
        <w:rPr>
          <w:rFonts w:hint="eastAsia"/>
        </w:rPr>
        <w:t>人员</w:t>
      </w:r>
      <w:bookmarkEnd w:id="136"/>
      <w:bookmarkEnd w:id="137"/>
      <w:bookmarkEnd w:id="138"/>
    </w:p>
    <w:p w:rsidR="00C422FD" w:rsidRDefault="00616FD4">
      <w:pPr>
        <w:ind w:left="420"/>
      </w:pPr>
      <w:r>
        <w:rPr>
          <w:rFonts w:hint="eastAsia"/>
        </w:rPr>
        <w:t>1</w:t>
      </w:r>
      <w:r>
        <w:rPr>
          <w:rFonts w:hint="eastAsia"/>
        </w:rPr>
        <w:t>、初步测试现场只需要</w:t>
      </w:r>
      <w:r>
        <w:rPr>
          <w:rFonts w:hint="eastAsia"/>
        </w:rPr>
        <w:t>G</w:t>
      </w:r>
      <w:r>
        <w:t>21</w:t>
      </w:r>
      <w:r>
        <w:rPr>
          <w:rFonts w:hint="eastAsia"/>
        </w:rPr>
        <w:t>小组成员及最终用户杨</w:t>
      </w:r>
      <w:proofErr w:type="gramStart"/>
      <w:r>
        <w:rPr>
          <w:rFonts w:hint="eastAsia"/>
        </w:rPr>
        <w:t>枨</w:t>
      </w:r>
      <w:proofErr w:type="gramEnd"/>
      <w:r>
        <w:rPr>
          <w:rFonts w:hint="eastAsia"/>
        </w:rPr>
        <w:t>老师和</w:t>
      </w:r>
      <w:proofErr w:type="gramStart"/>
      <w:r w:rsidR="00D56717">
        <w:rPr>
          <w:rFonts w:hint="eastAsia"/>
        </w:rPr>
        <w:t>童婳</w:t>
      </w:r>
      <w:proofErr w:type="gramEnd"/>
      <w:r>
        <w:rPr>
          <w:rFonts w:hint="eastAsia"/>
        </w:rPr>
        <w:t>即可，无其他特殊需要。</w:t>
      </w:r>
    </w:p>
    <w:p w:rsidR="00C422FD" w:rsidRDefault="00616FD4">
      <w:pPr>
        <w:ind w:firstLine="420"/>
      </w:pPr>
      <w:r>
        <w:rPr>
          <w:rFonts w:hint="eastAsia"/>
        </w:rPr>
        <w:t>2</w:t>
      </w:r>
      <w:r>
        <w:rPr>
          <w:rFonts w:hint="eastAsia"/>
        </w:rPr>
        <w:t>、增加测试用户数量可提高小程序的测试质量。</w:t>
      </w:r>
    </w:p>
    <w:p w:rsidR="00C422FD" w:rsidRDefault="00616FD4">
      <w:pPr>
        <w:pStyle w:val="3"/>
      </w:pPr>
      <w:bookmarkStart w:id="139" w:name="_Toc10375713"/>
      <w:bookmarkStart w:id="140" w:name="_Toc2620_WPSOffice_Level3"/>
      <w:bookmarkStart w:id="141" w:name="_Toc235847578"/>
      <w:r>
        <w:rPr>
          <w:rFonts w:hint="eastAsia"/>
        </w:rPr>
        <w:t>3.1.8</w:t>
      </w:r>
      <w:r>
        <w:rPr>
          <w:rFonts w:hint="eastAsia"/>
        </w:rPr>
        <w:t>定向计划</w:t>
      </w:r>
      <w:bookmarkEnd w:id="139"/>
      <w:bookmarkEnd w:id="140"/>
      <w:bookmarkEnd w:id="141"/>
    </w:p>
    <w:p w:rsidR="00C422FD" w:rsidRDefault="00616FD4">
      <w:r>
        <w:tab/>
      </w:r>
      <w:r>
        <w:rPr>
          <w:rFonts w:hint="eastAsia"/>
        </w:rPr>
        <w:t>因本小程序操作简单，且原理并不复杂，所以不需要进行特殊的指导工作。</w:t>
      </w:r>
    </w:p>
    <w:p w:rsidR="00C422FD" w:rsidRDefault="00616FD4">
      <w:pPr>
        <w:pStyle w:val="3"/>
      </w:pPr>
      <w:bookmarkStart w:id="142" w:name="_Toc235847579"/>
      <w:bookmarkStart w:id="143" w:name="_Toc10375714"/>
      <w:bookmarkStart w:id="144" w:name="_Toc30356_WPSOffice_Level3"/>
      <w:r>
        <w:rPr>
          <w:rFonts w:hint="eastAsia"/>
        </w:rPr>
        <w:t>3.1.9</w:t>
      </w:r>
      <w:r>
        <w:rPr>
          <w:rFonts w:hint="eastAsia"/>
        </w:rPr>
        <w:t>要执行的测试</w:t>
      </w:r>
      <w:bookmarkEnd w:id="142"/>
      <w:bookmarkEnd w:id="143"/>
      <w:bookmarkEnd w:id="144"/>
    </w:p>
    <w:p w:rsidR="00C422FD" w:rsidRDefault="00616FD4">
      <w:bookmarkStart w:id="145" w:name="_Toc18278_WPSOffice_Level3"/>
      <w:r>
        <w:rPr>
          <w:rFonts w:hint="eastAsia"/>
        </w:rPr>
        <w:t>1</w:t>
      </w:r>
      <w:r>
        <w:rPr>
          <w:rFonts w:hint="eastAsia"/>
        </w:rPr>
        <w:t>、主要任务：现场要进行下列</w:t>
      </w:r>
      <w:r>
        <w:rPr>
          <w:rFonts w:hint="eastAsia"/>
        </w:rPr>
        <w:t>4</w:t>
      </w:r>
      <w:r>
        <w:rPr>
          <w:rFonts w:hint="eastAsia"/>
        </w:rPr>
        <w:t>项测试。</w:t>
      </w:r>
      <w:bookmarkEnd w:id="145"/>
    </w:p>
    <w:p w:rsidR="00C422FD" w:rsidRDefault="00616FD4">
      <w:pPr>
        <w:ind w:firstLine="420"/>
      </w:pPr>
      <w:r>
        <w:rPr>
          <w:rFonts w:hint="eastAsia"/>
        </w:rPr>
        <w:t>（</w:t>
      </w:r>
      <w:r>
        <w:rPr>
          <w:rFonts w:hint="eastAsia"/>
        </w:rPr>
        <w:t>1</w:t>
      </w:r>
      <w:r>
        <w:rPr>
          <w:rFonts w:hint="eastAsia"/>
        </w:rPr>
        <w:t>）单元测试</w:t>
      </w:r>
    </w:p>
    <w:p w:rsidR="00C422FD" w:rsidRDefault="00616FD4">
      <w:r>
        <w:tab/>
      </w:r>
      <w:r>
        <w:rPr>
          <w:rFonts w:hint="eastAsia"/>
        </w:rPr>
        <w:t>（</w:t>
      </w:r>
      <w:r>
        <w:rPr>
          <w:rFonts w:hint="eastAsia"/>
        </w:rPr>
        <w:t>2</w:t>
      </w:r>
      <w:r>
        <w:rPr>
          <w:rFonts w:hint="eastAsia"/>
        </w:rPr>
        <w:t>）集成测试</w:t>
      </w:r>
    </w:p>
    <w:p w:rsidR="00C422FD" w:rsidRDefault="00616FD4">
      <w:pPr>
        <w:ind w:firstLine="420"/>
      </w:pPr>
      <w:r>
        <w:rPr>
          <w:rFonts w:hint="eastAsia"/>
        </w:rPr>
        <w:t>（</w:t>
      </w:r>
      <w:r>
        <w:rPr>
          <w:rFonts w:hint="eastAsia"/>
        </w:rPr>
        <w:t>3</w:t>
      </w:r>
      <w:r>
        <w:rPr>
          <w:rFonts w:hint="eastAsia"/>
        </w:rPr>
        <w:t>）系统测试</w:t>
      </w:r>
    </w:p>
    <w:p w:rsidR="00C422FD" w:rsidRDefault="00616FD4">
      <w:pPr>
        <w:ind w:firstLine="420"/>
      </w:pPr>
      <w:r>
        <w:rPr>
          <w:rFonts w:hint="eastAsia"/>
        </w:rPr>
        <w:t>（</w:t>
      </w:r>
      <w:r>
        <w:rPr>
          <w:rFonts w:hint="eastAsia"/>
        </w:rPr>
        <w:t>4</w:t>
      </w:r>
      <w:r>
        <w:rPr>
          <w:rFonts w:hint="eastAsia"/>
        </w:rPr>
        <w:t>）确认测试</w:t>
      </w:r>
    </w:p>
    <w:p w:rsidR="00C422FD" w:rsidRDefault="00C422FD">
      <w:pPr>
        <w:ind w:firstLine="420"/>
      </w:pPr>
    </w:p>
    <w:p w:rsidR="00C422FD" w:rsidRDefault="00616FD4">
      <w:pPr>
        <w:numPr>
          <w:ilvl w:val="0"/>
          <w:numId w:val="4"/>
        </w:numPr>
      </w:pPr>
      <w:bookmarkStart w:id="146" w:name="_Toc3533_WPSOffice_Level3"/>
      <w:r>
        <w:rPr>
          <w:rFonts w:hint="eastAsia"/>
        </w:rPr>
        <w:t>小程序的主要测试模块</w:t>
      </w:r>
      <w:bookmarkEnd w:id="146"/>
    </w:p>
    <w:p w:rsidR="00C422FD" w:rsidRDefault="00C422FD"/>
    <w:p w:rsidR="00C422FD" w:rsidRDefault="00C422FD"/>
    <w:p w:rsidR="00C422FD" w:rsidRDefault="00616FD4">
      <w:pPr>
        <w:pStyle w:val="1"/>
      </w:pPr>
      <w:bookmarkStart w:id="147" w:name="_Toc235847580"/>
      <w:bookmarkStart w:id="148" w:name="_Toc16506_WPSOffice_Level2"/>
      <w:bookmarkStart w:id="149" w:name="_Toc10375715"/>
      <w:r>
        <w:rPr>
          <w:rFonts w:hint="eastAsia"/>
        </w:rPr>
        <w:t>4</w:t>
      </w:r>
      <w:r>
        <w:rPr>
          <w:rFonts w:hint="eastAsia"/>
        </w:rPr>
        <w:t>计划</w:t>
      </w:r>
      <w:bookmarkEnd w:id="147"/>
      <w:bookmarkEnd w:id="148"/>
      <w:bookmarkEnd w:id="149"/>
    </w:p>
    <w:p w:rsidR="00C422FD" w:rsidRDefault="00616FD4">
      <w:pPr>
        <w:pStyle w:val="2"/>
      </w:pPr>
      <w:bookmarkStart w:id="150" w:name="_Toc235847581"/>
      <w:bookmarkStart w:id="151" w:name="_Toc16121_WPSOffice_Level2"/>
      <w:bookmarkStart w:id="152" w:name="_Toc10375716"/>
      <w:r>
        <w:rPr>
          <w:rFonts w:hint="eastAsia"/>
        </w:rPr>
        <w:t>4.1</w:t>
      </w:r>
      <w:r>
        <w:rPr>
          <w:rFonts w:hint="eastAsia"/>
        </w:rPr>
        <w:t>总体设计</w:t>
      </w:r>
      <w:bookmarkEnd w:id="150"/>
      <w:bookmarkEnd w:id="151"/>
      <w:bookmarkEnd w:id="152"/>
    </w:p>
    <w:p w:rsidR="00C422FD" w:rsidRDefault="00616FD4">
      <w:r>
        <w:tab/>
      </w:r>
      <w:r>
        <w:rPr>
          <w:rFonts w:hint="eastAsia"/>
        </w:rPr>
        <w:t>首先我们进行代码的走查，其次我们根据详细设计文档，进行了单元测试模块的划分，打算</w:t>
      </w:r>
      <w:proofErr w:type="gramStart"/>
      <w:r>
        <w:rPr>
          <w:rFonts w:hint="eastAsia"/>
        </w:rPr>
        <w:t>采取白盒测试</w:t>
      </w:r>
      <w:proofErr w:type="gramEnd"/>
      <w:r>
        <w:rPr>
          <w:rFonts w:hint="eastAsia"/>
        </w:rPr>
        <w:t>的方法，进行单元测试，编写了单元测试的测试用例。其次，我们采用</w:t>
      </w:r>
      <w:proofErr w:type="gramStart"/>
      <w:r>
        <w:rPr>
          <w:rFonts w:hint="eastAsia"/>
        </w:rPr>
        <w:t>了白盒加</w:t>
      </w:r>
      <w:proofErr w:type="gramEnd"/>
      <w:r>
        <w:rPr>
          <w:rFonts w:hint="eastAsia"/>
        </w:rPr>
        <w:t>黑盒的方法进行集成测试，然后由小组开发人员进行不同设备的系统测试，最后由项目用户</w:t>
      </w:r>
      <w:r w:rsidR="00D56717">
        <w:rPr>
          <w:rFonts w:hint="eastAsia"/>
        </w:rPr>
        <w:t>童婳</w:t>
      </w:r>
      <w:r>
        <w:rPr>
          <w:rFonts w:hint="eastAsia"/>
        </w:rPr>
        <w:t>进行了基于黑</w:t>
      </w:r>
      <w:proofErr w:type="gramStart"/>
      <w:r>
        <w:rPr>
          <w:rFonts w:hint="eastAsia"/>
        </w:rPr>
        <w:t>盒方法</w:t>
      </w:r>
      <w:proofErr w:type="gramEnd"/>
      <w:r>
        <w:rPr>
          <w:rFonts w:hint="eastAsia"/>
        </w:rPr>
        <w:t>的确认测试，审查是否符合</w:t>
      </w:r>
      <w:proofErr w:type="spellStart"/>
      <w:r>
        <w:rPr>
          <w:rFonts w:hint="eastAsia"/>
        </w:rPr>
        <w:t>srs</w:t>
      </w:r>
      <w:proofErr w:type="spellEnd"/>
      <w:r>
        <w:rPr>
          <w:rFonts w:hint="eastAsia"/>
        </w:rPr>
        <w:t>所制定的要求。</w:t>
      </w:r>
    </w:p>
    <w:p w:rsidR="00616FD4" w:rsidRDefault="00616FD4"/>
    <w:p w:rsidR="00616FD4" w:rsidRDefault="00616FD4"/>
    <w:p w:rsidR="00616FD4" w:rsidRDefault="00616FD4"/>
    <w:p w:rsidR="00616FD4" w:rsidRDefault="00616FD4"/>
    <w:p w:rsidR="00616FD4" w:rsidRDefault="00616FD4">
      <w:r>
        <w:rPr>
          <w:rFonts w:hint="eastAsia"/>
          <w:noProof/>
        </w:rPr>
        <w:drawing>
          <wp:inline distT="0" distB="0" distL="0" distR="0">
            <wp:extent cx="5274310" cy="3076575"/>
            <wp:effectExtent l="0" t="0" r="0" b="95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C422FD" w:rsidRDefault="00C422FD"/>
    <w:p w:rsidR="00C422FD" w:rsidRDefault="00616FD4">
      <w:pPr>
        <w:pStyle w:val="3"/>
      </w:pPr>
      <w:bookmarkStart w:id="153" w:name="_Toc7758_WPSOffice_Level3"/>
      <w:bookmarkStart w:id="154" w:name="_Toc235847583"/>
      <w:bookmarkStart w:id="155" w:name="_Toc10375718"/>
      <w:r>
        <w:rPr>
          <w:rFonts w:hint="eastAsia"/>
        </w:rPr>
        <w:t>4.1.</w:t>
      </w:r>
      <w:r>
        <w:t>1</w:t>
      </w:r>
      <w:r>
        <w:rPr>
          <w:rFonts w:hint="eastAsia"/>
        </w:rPr>
        <w:t>测试类别</w:t>
      </w:r>
      <w:bookmarkEnd w:id="153"/>
      <w:bookmarkEnd w:id="154"/>
      <w:bookmarkEnd w:id="155"/>
    </w:p>
    <w:p w:rsidR="00C422FD" w:rsidRDefault="00616FD4">
      <w:pPr>
        <w:numPr>
          <w:ilvl w:val="0"/>
          <w:numId w:val="6"/>
        </w:numPr>
      </w:pPr>
      <w:bookmarkStart w:id="156" w:name="_Toc23675_WPSOffice_Level3"/>
      <w:r>
        <w:rPr>
          <w:rFonts w:hint="eastAsia"/>
        </w:rPr>
        <w:t>单元测试（黑盒）</w:t>
      </w:r>
      <w:bookmarkEnd w:id="156"/>
    </w:p>
    <w:p w:rsidR="00C422FD" w:rsidRDefault="00C422FD">
      <w:pPr>
        <w:ind w:left="420"/>
      </w:pPr>
    </w:p>
    <w:p w:rsidR="00C422FD" w:rsidRDefault="00616FD4">
      <w:r>
        <w:tab/>
      </w:r>
      <w:bookmarkStart w:id="157" w:name="_Toc20775_WPSOffice_Level3"/>
      <w:r>
        <w:rPr>
          <w:rFonts w:hint="eastAsia"/>
        </w:rPr>
        <w:t>2</w:t>
      </w:r>
      <w:r>
        <w:rPr>
          <w:rFonts w:hint="eastAsia"/>
        </w:rPr>
        <w:t>、集成测试（黑盒</w:t>
      </w:r>
      <w:r>
        <w:rPr>
          <w:rFonts w:hint="eastAsia"/>
        </w:rPr>
        <w:t>/</w:t>
      </w:r>
      <w:r>
        <w:rPr>
          <w:rFonts w:hint="eastAsia"/>
        </w:rPr>
        <w:t>自底向上）</w:t>
      </w:r>
      <w:bookmarkEnd w:id="157"/>
    </w:p>
    <w:p w:rsidR="00C422FD" w:rsidRDefault="00616FD4">
      <w:pPr>
        <w:ind w:left="420" w:firstLine="420"/>
      </w:pPr>
      <w:bookmarkStart w:id="158" w:name="_Toc6331_WPSOffice_Level3"/>
      <w:r>
        <w:rPr>
          <w:rFonts w:hint="eastAsia"/>
        </w:rPr>
        <w:t>1.</w:t>
      </w:r>
      <w:r>
        <w:rPr>
          <w:rFonts w:hint="eastAsia"/>
        </w:rPr>
        <w:t>先对主控制模块进行测试，将存根程序代替所有直接附属与主控制模块的模块</w:t>
      </w:r>
      <w:bookmarkEnd w:id="158"/>
    </w:p>
    <w:p w:rsidR="00C422FD" w:rsidRDefault="00616FD4">
      <w:pPr>
        <w:ind w:left="420" w:firstLine="420"/>
      </w:pPr>
      <w:bookmarkStart w:id="159" w:name="_Toc30633_WPSOffice_Level3"/>
      <w:r>
        <w:rPr>
          <w:rFonts w:hint="eastAsia"/>
        </w:rPr>
        <w:t>2.</w:t>
      </w:r>
      <w:r>
        <w:rPr>
          <w:rFonts w:hint="eastAsia"/>
        </w:rPr>
        <w:t>每次用一个实际模块代换一个存根程序</w:t>
      </w:r>
      <w:bookmarkEnd w:id="159"/>
    </w:p>
    <w:p w:rsidR="00C422FD" w:rsidRDefault="00616FD4">
      <w:pPr>
        <w:ind w:left="420" w:firstLine="420"/>
      </w:pPr>
      <w:bookmarkStart w:id="160" w:name="_Toc1679_WPSOffice_Level3"/>
      <w:r>
        <w:rPr>
          <w:rFonts w:hint="eastAsia"/>
        </w:rPr>
        <w:t>3.</w:t>
      </w:r>
      <w:r>
        <w:rPr>
          <w:rFonts w:hint="eastAsia"/>
        </w:rPr>
        <w:t>在结合进一个模块的同时进行测试</w:t>
      </w:r>
      <w:bookmarkEnd w:id="160"/>
    </w:p>
    <w:p w:rsidR="00C422FD" w:rsidRDefault="00616FD4">
      <w:pPr>
        <w:ind w:left="420" w:firstLine="420"/>
      </w:pPr>
      <w:bookmarkStart w:id="161" w:name="_Toc12483_WPSOffice_Level3"/>
      <w:r>
        <w:rPr>
          <w:rFonts w:hint="eastAsia"/>
        </w:rPr>
        <w:t>4.</w:t>
      </w:r>
      <w:r>
        <w:rPr>
          <w:rFonts w:hint="eastAsia"/>
        </w:rPr>
        <w:t>在不断进行回归测试</w:t>
      </w:r>
      <w:bookmarkEnd w:id="161"/>
    </w:p>
    <w:p w:rsidR="00C422FD" w:rsidRDefault="00616FD4">
      <w:pPr>
        <w:ind w:firstLineChars="400" w:firstLine="840"/>
      </w:pPr>
      <w:bookmarkStart w:id="162" w:name="_Toc24481_WPSOffice_Level3"/>
      <w:r>
        <w:rPr>
          <w:rFonts w:hint="eastAsia"/>
        </w:rPr>
        <w:t>5.</w:t>
      </w:r>
      <w:r>
        <w:rPr>
          <w:rFonts w:hint="eastAsia"/>
        </w:rPr>
        <w:t>重复以上步骤</w:t>
      </w:r>
      <w:bookmarkEnd w:id="162"/>
    </w:p>
    <w:p w:rsidR="00C422FD" w:rsidRDefault="00C422FD">
      <w:pPr>
        <w:ind w:firstLineChars="400" w:firstLine="840"/>
      </w:pPr>
    </w:p>
    <w:p w:rsidR="00C422FD" w:rsidRDefault="00616FD4">
      <w:pPr>
        <w:numPr>
          <w:ilvl w:val="0"/>
          <w:numId w:val="6"/>
        </w:numPr>
      </w:pPr>
      <w:bookmarkStart w:id="163" w:name="_Toc22617_WPSOffice_Level1"/>
      <w:r>
        <w:rPr>
          <w:rFonts w:hint="eastAsia"/>
        </w:rPr>
        <w:t>系统测试（黑盒）</w:t>
      </w:r>
      <w:bookmarkEnd w:id="163"/>
    </w:p>
    <w:p w:rsidR="00C422FD" w:rsidRDefault="00C422FD">
      <w:pPr>
        <w:ind w:left="420"/>
      </w:pPr>
    </w:p>
    <w:p w:rsidR="00C422FD" w:rsidRDefault="00616FD4">
      <w:pPr>
        <w:ind w:firstLine="420"/>
      </w:pPr>
      <w:bookmarkStart w:id="164" w:name="_Toc23793_WPSOffice_Level1"/>
      <w:r>
        <w:rPr>
          <w:rFonts w:hint="eastAsia"/>
        </w:rPr>
        <w:t>4</w:t>
      </w:r>
      <w:r>
        <w:rPr>
          <w:rFonts w:hint="eastAsia"/>
        </w:rPr>
        <w:t>、确认测试</w:t>
      </w:r>
      <w:bookmarkEnd w:id="164"/>
    </w:p>
    <w:p w:rsidR="00C422FD" w:rsidRDefault="00616FD4">
      <w:pPr>
        <w:pStyle w:val="3"/>
      </w:pPr>
      <w:bookmarkStart w:id="165" w:name="_Toc29251_WPSOffice_Level1"/>
      <w:bookmarkStart w:id="166" w:name="_Toc235847584"/>
      <w:bookmarkStart w:id="167" w:name="_Toc10375719"/>
      <w:r>
        <w:rPr>
          <w:rFonts w:hint="eastAsia"/>
        </w:rPr>
        <w:t>4.1.</w:t>
      </w:r>
      <w:r>
        <w:t>2</w:t>
      </w:r>
      <w:r>
        <w:rPr>
          <w:rFonts w:hint="eastAsia"/>
        </w:rPr>
        <w:t>一般测试条件</w:t>
      </w:r>
      <w:bookmarkEnd w:id="165"/>
      <w:bookmarkEnd w:id="166"/>
      <w:bookmarkEnd w:id="167"/>
    </w:p>
    <w:p w:rsidR="00C422FD" w:rsidRDefault="00616FD4">
      <w:r>
        <w:rPr>
          <w:rFonts w:hint="eastAsia"/>
        </w:rPr>
        <w:t>最大值：</w:t>
      </w:r>
    </w:p>
    <w:p w:rsidR="00C422FD" w:rsidRDefault="00616FD4">
      <w:r>
        <w:rPr>
          <w:rFonts w:hint="eastAsia"/>
        </w:rPr>
        <w:t>地址：中国境内</w:t>
      </w:r>
    </w:p>
    <w:p w:rsidR="00C422FD" w:rsidRDefault="00616FD4">
      <w:r>
        <w:rPr>
          <w:rFonts w:hint="eastAsia"/>
        </w:rPr>
        <w:t>时间：</w:t>
      </w:r>
      <w:r>
        <w:rPr>
          <w:rFonts w:hint="eastAsia"/>
        </w:rPr>
        <w:t>24</w:t>
      </w:r>
      <w:r>
        <w:rPr>
          <w:rFonts w:hint="eastAsia"/>
        </w:rPr>
        <w:t>小时制的任意时刻</w:t>
      </w:r>
    </w:p>
    <w:p w:rsidR="00C422FD" w:rsidRDefault="00616FD4">
      <w:r>
        <w:rPr>
          <w:rFonts w:hint="eastAsia"/>
        </w:rPr>
        <w:t>人数：人数不限</w:t>
      </w:r>
    </w:p>
    <w:p w:rsidR="00C422FD" w:rsidRDefault="00616FD4">
      <w:r>
        <w:rPr>
          <w:rFonts w:hint="eastAsia"/>
        </w:rPr>
        <w:t>额定值：</w:t>
      </w:r>
    </w:p>
    <w:p w:rsidR="00C422FD" w:rsidRDefault="00616FD4">
      <w:r>
        <w:rPr>
          <w:rFonts w:hint="eastAsia"/>
        </w:rPr>
        <w:t>地址：浙江大学城市学院南校区</w:t>
      </w:r>
    </w:p>
    <w:p w:rsidR="00C422FD" w:rsidRDefault="00616FD4">
      <w:r>
        <w:rPr>
          <w:rFonts w:hint="eastAsia"/>
        </w:rPr>
        <w:t>时间：</w:t>
      </w:r>
      <w:r>
        <w:rPr>
          <w:rFonts w:hint="eastAsia"/>
        </w:rPr>
        <w:t>2019-06-19</w:t>
      </w:r>
    </w:p>
    <w:p w:rsidR="00C422FD" w:rsidRDefault="00616FD4">
      <w:r>
        <w:rPr>
          <w:rFonts w:hint="eastAsia"/>
        </w:rPr>
        <w:t>人数：</w:t>
      </w:r>
      <w:r>
        <w:rPr>
          <w:rFonts w:hint="eastAsia"/>
        </w:rPr>
        <w:t>10</w:t>
      </w:r>
    </w:p>
    <w:p w:rsidR="00C422FD" w:rsidRDefault="00616FD4">
      <w:pPr>
        <w:pStyle w:val="3"/>
      </w:pPr>
      <w:bookmarkStart w:id="168" w:name="_Toc235847585"/>
      <w:bookmarkStart w:id="169" w:name="_Toc17201_WPSOffice_Level1"/>
      <w:bookmarkStart w:id="170" w:name="_Toc10375720"/>
      <w:r>
        <w:rPr>
          <w:rFonts w:hint="eastAsia"/>
        </w:rPr>
        <w:t>4.1.</w:t>
      </w:r>
      <w:r>
        <w:t>3</w:t>
      </w:r>
      <w:r>
        <w:rPr>
          <w:rFonts w:hint="eastAsia"/>
        </w:rPr>
        <w:t>测试过程</w:t>
      </w:r>
      <w:bookmarkEnd w:id="168"/>
      <w:bookmarkEnd w:id="169"/>
      <w:bookmarkEnd w:id="170"/>
    </w:p>
    <w:p w:rsidR="00C422FD" w:rsidRDefault="00616FD4">
      <w:pPr>
        <w:numPr>
          <w:ilvl w:val="0"/>
          <w:numId w:val="7"/>
        </w:numPr>
      </w:pPr>
      <w:r>
        <w:rPr>
          <w:rFonts w:hint="eastAsia"/>
        </w:rPr>
        <w:t>代码走查</w:t>
      </w:r>
    </w:p>
    <w:p w:rsidR="00C422FD" w:rsidRDefault="00616FD4">
      <w:pPr>
        <w:numPr>
          <w:ilvl w:val="0"/>
          <w:numId w:val="7"/>
        </w:numPr>
      </w:pPr>
      <w:r>
        <w:rPr>
          <w:rFonts w:hint="eastAsia"/>
        </w:rPr>
        <w:t>单元测试，采取黑盒测试的方法，编写单元测试的测试用例</w:t>
      </w:r>
    </w:p>
    <w:p w:rsidR="00C422FD" w:rsidRDefault="00616FD4">
      <w:pPr>
        <w:numPr>
          <w:ilvl w:val="0"/>
          <w:numId w:val="7"/>
        </w:numPr>
      </w:pPr>
      <w:r>
        <w:rPr>
          <w:rFonts w:hint="eastAsia"/>
        </w:rPr>
        <w:t>采用黑盒的方法进行集成测试</w:t>
      </w:r>
    </w:p>
    <w:p w:rsidR="00C422FD" w:rsidRDefault="00616FD4">
      <w:pPr>
        <w:numPr>
          <w:ilvl w:val="0"/>
          <w:numId w:val="7"/>
        </w:numPr>
      </w:pPr>
      <w:r>
        <w:rPr>
          <w:rFonts w:hint="eastAsia"/>
        </w:rPr>
        <w:t>由小组开发人员进行不同设备的系统测试</w:t>
      </w:r>
    </w:p>
    <w:p w:rsidR="00C422FD" w:rsidRDefault="00616FD4">
      <w:pPr>
        <w:numPr>
          <w:ilvl w:val="0"/>
          <w:numId w:val="7"/>
        </w:numPr>
      </w:pPr>
      <w:r>
        <w:rPr>
          <w:rFonts w:hint="eastAsia"/>
        </w:rPr>
        <w:t>由项目用户</w:t>
      </w:r>
      <w:r w:rsidR="00D56717">
        <w:rPr>
          <w:rFonts w:hint="eastAsia"/>
        </w:rPr>
        <w:t>童婳</w:t>
      </w:r>
      <w:r>
        <w:rPr>
          <w:rFonts w:hint="eastAsia"/>
        </w:rPr>
        <w:t>进行了基于黑</w:t>
      </w:r>
      <w:proofErr w:type="gramStart"/>
      <w:r>
        <w:rPr>
          <w:rFonts w:hint="eastAsia"/>
        </w:rPr>
        <w:t>盒方法</w:t>
      </w:r>
      <w:proofErr w:type="gramEnd"/>
      <w:r>
        <w:rPr>
          <w:rFonts w:hint="eastAsia"/>
        </w:rPr>
        <w:t>的确认测试，审查是否符合</w:t>
      </w:r>
      <w:proofErr w:type="spellStart"/>
      <w:r>
        <w:rPr>
          <w:rFonts w:hint="eastAsia"/>
        </w:rPr>
        <w:t>srs</w:t>
      </w:r>
      <w:proofErr w:type="spellEnd"/>
      <w:r>
        <w:rPr>
          <w:rFonts w:hint="eastAsia"/>
        </w:rPr>
        <w:t>所制定的要求。</w:t>
      </w:r>
    </w:p>
    <w:p w:rsidR="00C422FD" w:rsidRDefault="00C422FD"/>
    <w:p w:rsidR="00C422FD" w:rsidRDefault="00616FD4" w:rsidP="00010D35">
      <w:pPr>
        <w:pStyle w:val="3"/>
      </w:pPr>
      <w:bookmarkStart w:id="171" w:name="_Toc10375721"/>
      <w:bookmarkStart w:id="172" w:name="_Toc235847586"/>
      <w:bookmarkStart w:id="173" w:name="_Toc28453_WPSOffice_Level1"/>
      <w:r>
        <w:rPr>
          <w:rFonts w:hint="eastAsia"/>
        </w:rPr>
        <w:t>4.1.</w:t>
      </w:r>
      <w:r>
        <w:t>4</w:t>
      </w:r>
      <w:r>
        <w:rPr>
          <w:rFonts w:hint="eastAsia"/>
        </w:rPr>
        <w:t>数据记录、归约和分</w:t>
      </w:r>
      <w:bookmarkEnd w:id="171"/>
      <w:bookmarkEnd w:id="172"/>
      <w:bookmarkEnd w:id="173"/>
    </w:p>
    <w:p w:rsidR="00C422FD" w:rsidRDefault="00C422FD"/>
    <w:p w:rsidR="00C422FD" w:rsidRDefault="00C422FD"/>
    <w:p w:rsidR="00C422FD" w:rsidRDefault="00C422FD"/>
    <w:p w:rsidR="00010D35" w:rsidRDefault="00010D35"/>
    <w:p w:rsidR="00010D35" w:rsidRDefault="00010D35"/>
    <w:p w:rsidR="00010D35" w:rsidRDefault="00010D35"/>
    <w:p w:rsidR="00010D35" w:rsidRDefault="00010D35"/>
    <w:p w:rsidR="00010D35" w:rsidRDefault="00010D35"/>
    <w:p w:rsidR="00010D35" w:rsidRDefault="00010D35"/>
    <w:p w:rsidR="00010D35" w:rsidRDefault="00010D35"/>
    <w:p w:rsidR="00010D35" w:rsidRDefault="00010D35"/>
    <w:p w:rsidR="00010D35" w:rsidRDefault="00010D35"/>
    <w:p w:rsidR="00010D35" w:rsidRDefault="00010D35"/>
    <w:p w:rsidR="00010D35" w:rsidRDefault="00010D35"/>
    <w:p w:rsidR="00010D35" w:rsidRDefault="00010D35"/>
    <w:p w:rsidR="00010D35" w:rsidRDefault="00010D35"/>
    <w:p w:rsidR="00C422FD" w:rsidRDefault="00C422FD"/>
    <w:p w:rsidR="006F4E66" w:rsidRDefault="006F4E66" w:rsidP="006F4E66">
      <w:pPr>
        <w:pStyle w:val="2"/>
      </w:pPr>
      <w:r>
        <w:rPr>
          <w:rFonts w:hint="eastAsia"/>
        </w:rPr>
        <w:t>单元测试（</w:t>
      </w:r>
      <w:proofErr w:type="gramStart"/>
      <w:r>
        <w:rPr>
          <w:rFonts w:hint="eastAsia"/>
        </w:rPr>
        <w:t>白盒测试</w:t>
      </w:r>
      <w:proofErr w:type="gramEnd"/>
      <w:r>
        <w:rPr>
          <w:rFonts w:hint="eastAsia"/>
        </w:rPr>
        <w:t>）</w:t>
      </w:r>
    </w:p>
    <w:p w:rsidR="006F4E66" w:rsidRDefault="006F4E66" w:rsidP="006F4E66"/>
    <w:p w:rsidR="006F4E66" w:rsidRDefault="006F4E66" w:rsidP="006F4E66">
      <w:r>
        <w:rPr>
          <w:rFonts w:hint="eastAsia"/>
        </w:rPr>
        <w:t>测试用例（例</w:t>
      </w:r>
      <w:r>
        <w:rPr>
          <w:rFonts w:hint="eastAsia"/>
        </w:rPr>
        <w:t>1</w:t>
      </w:r>
      <w:r>
        <w:rPr>
          <w:rFonts w:hint="eastAsia"/>
        </w:rPr>
        <w:t>）</w:t>
      </w:r>
    </w:p>
    <w:tbl>
      <w:tblPr>
        <w:tblpPr w:leftFromText="180" w:rightFromText="180" w:vertAnchor="text" w:horzAnchor="page" w:tblpX="999" w:tblpY="329"/>
        <w:tblOverlap w:val="never"/>
        <w:tblW w:w="8080" w:type="dxa"/>
        <w:tblCellSpacing w:w="0" w:type="dxa"/>
        <w:tblLayout w:type="fixed"/>
        <w:tblCellMar>
          <w:left w:w="0" w:type="dxa"/>
          <w:right w:w="0" w:type="dxa"/>
        </w:tblCellMar>
        <w:tblLook w:val="04A0" w:firstRow="1" w:lastRow="0" w:firstColumn="1" w:lastColumn="0" w:noHBand="0" w:noVBand="1"/>
      </w:tblPr>
      <w:tblGrid>
        <w:gridCol w:w="447"/>
        <w:gridCol w:w="1948"/>
        <w:gridCol w:w="1981"/>
        <w:gridCol w:w="1836"/>
        <w:gridCol w:w="830"/>
        <w:gridCol w:w="1038"/>
      </w:tblGrid>
      <w:tr w:rsidR="006F4E66" w:rsidTr="003816D6">
        <w:trPr>
          <w:trHeight w:val="310"/>
          <w:tblCellSpacing w:w="0" w:type="dxa"/>
        </w:trPr>
        <w:tc>
          <w:tcPr>
            <w:tcW w:w="239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用例名称</w:t>
            </w:r>
          </w:p>
        </w:tc>
        <w:tc>
          <w:tcPr>
            <w:tcW w:w="5685"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发布操作</w:t>
            </w:r>
          </w:p>
        </w:tc>
      </w:tr>
      <w:tr w:rsidR="006F4E66" w:rsidTr="003816D6">
        <w:trPr>
          <w:trHeight w:val="310"/>
          <w:tblCellSpacing w:w="0" w:type="dxa"/>
        </w:trPr>
        <w:tc>
          <w:tcPr>
            <w:tcW w:w="239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测试类型</w:t>
            </w:r>
          </w:p>
        </w:tc>
        <w:tc>
          <w:tcPr>
            <w:tcW w:w="5685"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单元测试</w:t>
            </w:r>
          </w:p>
        </w:tc>
      </w:tr>
      <w:tr w:rsidR="006F4E66" w:rsidTr="003816D6">
        <w:trPr>
          <w:trHeight w:val="310"/>
          <w:tblCellSpacing w:w="0" w:type="dxa"/>
        </w:trPr>
        <w:tc>
          <w:tcPr>
            <w:tcW w:w="239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测试目的</w:t>
            </w:r>
          </w:p>
        </w:tc>
        <w:tc>
          <w:tcPr>
            <w:tcW w:w="5685"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测试是否能正常发布</w:t>
            </w:r>
          </w:p>
        </w:tc>
      </w:tr>
      <w:tr w:rsidR="006F4E66" w:rsidTr="003816D6">
        <w:trPr>
          <w:trHeight w:val="310"/>
          <w:tblCellSpacing w:w="0" w:type="dxa"/>
        </w:trPr>
        <w:tc>
          <w:tcPr>
            <w:tcW w:w="239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测试方法</w:t>
            </w:r>
          </w:p>
        </w:tc>
        <w:tc>
          <w:tcPr>
            <w:tcW w:w="5685"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不同字数的文本和不同大小的图片组合测试</w:t>
            </w:r>
          </w:p>
        </w:tc>
      </w:tr>
      <w:tr w:rsidR="006F4E66" w:rsidTr="003816D6">
        <w:trPr>
          <w:trHeight w:val="310"/>
          <w:tblCellSpacing w:w="0" w:type="dxa"/>
        </w:trPr>
        <w:tc>
          <w:tcPr>
            <w:tcW w:w="239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测试用例设计原则</w:t>
            </w:r>
          </w:p>
        </w:tc>
        <w:tc>
          <w:tcPr>
            <w:tcW w:w="5685"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条件组合覆盖</w:t>
            </w:r>
          </w:p>
        </w:tc>
      </w:tr>
      <w:tr w:rsidR="006F4E66" w:rsidTr="003816D6">
        <w:trPr>
          <w:trHeight w:val="568"/>
          <w:tblCellSpacing w:w="0" w:type="dxa"/>
        </w:trPr>
        <w:tc>
          <w:tcPr>
            <w:tcW w:w="8080" w:type="dxa"/>
            <w:gridSpan w:val="6"/>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正常测试情况</w:t>
            </w:r>
          </w:p>
        </w:tc>
      </w:tr>
      <w:tr w:rsidR="006F4E66" w:rsidTr="003816D6">
        <w:trPr>
          <w:trHeight w:val="563"/>
          <w:tblCellSpacing w:w="0" w:type="dxa"/>
        </w:trPr>
        <w:tc>
          <w:tcPr>
            <w:tcW w:w="4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bottom"/>
          </w:tcPr>
          <w:p w:rsidR="006F4E66" w:rsidRDefault="006F4E66" w:rsidP="003816D6">
            <w:pPr>
              <w:pStyle w:val="a9"/>
              <w:widowControl/>
            </w:pPr>
            <w:r>
              <w:rPr>
                <w:b/>
                <w:color w:val="000000"/>
                <w:sz w:val="22"/>
                <w:szCs w:val="22"/>
              </w:rPr>
              <w:t>编号</w:t>
            </w:r>
          </w:p>
        </w:tc>
        <w:tc>
          <w:tcPr>
            <w:tcW w:w="194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测试数据</w:t>
            </w:r>
          </w:p>
        </w:tc>
        <w:tc>
          <w:tcPr>
            <w:tcW w:w="198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数据</w:t>
            </w:r>
            <w:r>
              <w:rPr>
                <w:color w:val="000000"/>
                <w:sz w:val="20"/>
                <w:szCs w:val="20"/>
              </w:rPr>
              <w:t>/</w:t>
            </w:r>
            <w:r>
              <w:rPr>
                <w:color w:val="000000"/>
                <w:sz w:val="20"/>
                <w:szCs w:val="20"/>
              </w:rPr>
              <w:t>事件描述</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预期结果</w:t>
            </w:r>
          </w:p>
        </w:tc>
        <w:tc>
          <w:tcPr>
            <w:tcW w:w="18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实际测试结果</w:t>
            </w:r>
          </w:p>
        </w:tc>
      </w:tr>
      <w:tr w:rsidR="006F4E66" w:rsidTr="003816D6">
        <w:trPr>
          <w:trHeight w:val="816"/>
          <w:tblCellSpacing w:w="0" w:type="dxa"/>
        </w:trPr>
        <w:tc>
          <w:tcPr>
            <w:tcW w:w="4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2"/>
                <w:szCs w:val="22"/>
              </w:rPr>
              <w:t>1</w:t>
            </w:r>
          </w:p>
        </w:tc>
        <w:tc>
          <w:tcPr>
            <w:tcW w:w="194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输入文本</w:t>
            </w:r>
          </w:p>
        </w:tc>
        <w:tc>
          <w:tcPr>
            <w:tcW w:w="198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手机键盘输入事件</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小程序首页出现了刚才输入的文本</w:t>
            </w:r>
          </w:p>
        </w:tc>
        <w:tc>
          <w:tcPr>
            <w:tcW w:w="18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符合预期结果</w:t>
            </w:r>
          </w:p>
        </w:tc>
      </w:tr>
      <w:tr w:rsidR="006F4E66" w:rsidTr="003816D6">
        <w:trPr>
          <w:trHeight w:val="816"/>
          <w:tblCellSpacing w:w="0" w:type="dxa"/>
        </w:trPr>
        <w:tc>
          <w:tcPr>
            <w:tcW w:w="4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2</w:t>
            </w:r>
          </w:p>
        </w:tc>
        <w:tc>
          <w:tcPr>
            <w:tcW w:w="194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选择图片</w:t>
            </w:r>
          </w:p>
        </w:tc>
        <w:tc>
          <w:tcPr>
            <w:tcW w:w="198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触摸按钮事件</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小程序首页出现了刚才选择的图片</w:t>
            </w:r>
          </w:p>
        </w:tc>
        <w:tc>
          <w:tcPr>
            <w:tcW w:w="18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符合预期结果</w:t>
            </w:r>
          </w:p>
        </w:tc>
      </w:tr>
      <w:tr w:rsidR="006F4E66" w:rsidTr="003816D6">
        <w:trPr>
          <w:trHeight w:val="1296"/>
          <w:tblCellSpacing w:w="0" w:type="dxa"/>
        </w:trPr>
        <w:tc>
          <w:tcPr>
            <w:tcW w:w="4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3</w:t>
            </w:r>
          </w:p>
        </w:tc>
        <w:tc>
          <w:tcPr>
            <w:tcW w:w="194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发表动态</w:t>
            </w:r>
          </w:p>
        </w:tc>
        <w:tc>
          <w:tcPr>
            <w:tcW w:w="198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检验是否成功地将文本和图片发送出去。</w:t>
            </w:r>
          </w:p>
          <w:p w:rsidR="006F4E66" w:rsidRDefault="006F4E66" w:rsidP="003816D6">
            <w:pPr>
              <w:pStyle w:val="a9"/>
              <w:widowControl/>
            </w:pPr>
            <w:r>
              <w:t> </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小程序首页出现了刚才输入的文本及选择的图片</w:t>
            </w:r>
          </w:p>
        </w:tc>
        <w:tc>
          <w:tcPr>
            <w:tcW w:w="186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符合预期结果</w:t>
            </w:r>
          </w:p>
        </w:tc>
      </w:tr>
      <w:tr w:rsidR="006F4E66" w:rsidTr="003816D6">
        <w:trPr>
          <w:trHeight w:val="310"/>
          <w:tblCellSpacing w:w="0" w:type="dxa"/>
        </w:trPr>
        <w:tc>
          <w:tcPr>
            <w:tcW w:w="239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测试结论</w:t>
            </w:r>
          </w:p>
        </w:tc>
        <w:tc>
          <w:tcPr>
            <w:tcW w:w="198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83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r>
      <w:tr w:rsidR="006F4E66" w:rsidTr="003816D6">
        <w:trPr>
          <w:trHeight w:val="310"/>
          <w:tblCellSpacing w:w="0" w:type="dxa"/>
        </w:trPr>
        <w:tc>
          <w:tcPr>
            <w:tcW w:w="239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状态</w:t>
            </w:r>
          </w:p>
        </w:tc>
        <w:tc>
          <w:tcPr>
            <w:tcW w:w="198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正常</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83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103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r>
    </w:tbl>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r>
        <w:t>测试结果</w:t>
      </w:r>
    </w:p>
    <w:p w:rsidR="006F4E66" w:rsidRDefault="006F4E66" w:rsidP="006F4E66">
      <w:r>
        <w:rPr>
          <w:noProof/>
        </w:rPr>
        <w:drawing>
          <wp:inline distT="0" distB="0" distL="114300" distR="114300" wp14:anchorId="12919667" wp14:editId="7643ADC7">
            <wp:extent cx="3094990" cy="3350895"/>
            <wp:effectExtent l="0" t="0" r="3810" b="1905"/>
            <wp:docPr id="7" name="图片 7" descr="IMG_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8767"/>
                    <pic:cNvPicPr>
                      <a:picLocks noChangeAspect="1"/>
                    </pic:cNvPicPr>
                  </pic:nvPicPr>
                  <pic:blipFill>
                    <a:blip r:embed="rId15"/>
                    <a:stretch>
                      <a:fillRect/>
                    </a:stretch>
                  </pic:blipFill>
                  <pic:spPr>
                    <a:xfrm>
                      <a:off x="0" y="0"/>
                      <a:ext cx="3094990" cy="3350895"/>
                    </a:xfrm>
                    <a:prstGeom prst="rect">
                      <a:avLst/>
                    </a:prstGeom>
                  </pic:spPr>
                </pic:pic>
              </a:graphicData>
            </a:graphic>
          </wp:inline>
        </w:drawing>
      </w:r>
    </w:p>
    <w:p w:rsidR="006F4E66" w:rsidRDefault="006F4E66" w:rsidP="006F4E66"/>
    <w:p w:rsidR="006F4E66" w:rsidRDefault="006F4E66" w:rsidP="006F4E66">
      <w:r>
        <w:rPr>
          <w:rFonts w:hint="eastAsia"/>
        </w:rPr>
        <w:t>测试用例（例</w:t>
      </w:r>
      <w:r>
        <w:t>2</w:t>
      </w:r>
      <w:r>
        <w:rPr>
          <w:rFonts w:hint="eastAsia"/>
        </w:rPr>
        <w:t>）</w:t>
      </w:r>
    </w:p>
    <w:tbl>
      <w:tblPr>
        <w:tblpPr w:leftFromText="180" w:rightFromText="180" w:vertAnchor="text" w:horzAnchor="page" w:tblpX="999" w:tblpY="329"/>
        <w:tblOverlap w:val="never"/>
        <w:tblW w:w="8360" w:type="dxa"/>
        <w:tblCellSpacing w:w="0" w:type="dxa"/>
        <w:tblLayout w:type="fixed"/>
        <w:tblCellMar>
          <w:left w:w="0" w:type="dxa"/>
          <w:right w:w="0" w:type="dxa"/>
        </w:tblCellMar>
        <w:tblLook w:val="04A0" w:firstRow="1" w:lastRow="0" w:firstColumn="1" w:lastColumn="0" w:noHBand="0" w:noVBand="1"/>
      </w:tblPr>
      <w:tblGrid>
        <w:gridCol w:w="462"/>
        <w:gridCol w:w="2016"/>
        <w:gridCol w:w="2050"/>
        <w:gridCol w:w="1899"/>
        <w:gridCol w:w="859"/>
        <w:gridCol w:w="1074"/>
      </w:tblGrid>
      <w:tr w:rsidR="006F4E66" w:rsidTr="003816D6">
        <w:trPr>
          <w:trHeight w:val="90"/>
          <w:tblCellSpacing w:w="0" w:type="dxa"/>
        </w:trPr>
        <w:tc>
          <w:tcPr>
            <w:tcW w:w="24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用例名称</w:t>
            </w:r>
          </w:p>
        </w:tc>
        <w:tc>
          <w:tcPr>
            <w:tcW w:w="5882"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评论和收藏操作</w:t>
            </w:r>
          </w:p>
        </w:tc>
      </w:tr>
      <w:tr w:rsidR="006F4E66" w:rsidTr="003816D6">
        <w:trPr>
          <w:trHeight w:val="90"/>
          <w:tblCellSpacing w:w="0" w:type="dxa"/>
        </w:trPr>
        <w:tc>
          <w:tcPr>
            <w:tcW w:w="24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测试类型</w:t>
            </w:r>
          </w:p>
        </w:tc>
        <w:tc>
          <w:tcPr>
            <w:tcW w:w="5882"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单元测试</w:t>
            </w:r>
          </w:p>
        </w:tc>
      </w:tr>
      <w:tr w:rsidR="006F4E66" w:rsidTr="003816D6">
        <w:trPr>
          <w:trHeight w:val="90"/>
          <w:tblCellSpacing w:w="0" w:type="dxa"/>
        </w:trPr>
        <w:tc>
          <w:tcPr>
            <w:tcW w:w="24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测试目的</w:t>
            </w:r>
          </w:p>
        </w:tc>
        <w:tc>
          <w:tcPr>
            <w:tcW w:w="5882"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测试是否能正常评论、收藏他人的发布</w:t>
            </w:r>
          </w:p>
        </w:tc>
      </w:tr>
      <w:tr w:rsidR="006F4E66" w:rsidTr="003816D6">
        <w:trPr>
          <w:trHeight w:val="90"/>
          <w:tblCellSpacing w:w="0" w:type="dxa"/>
        </w:trPr>
        <w:tc>
          <w:tcPr>
            <w:tcW w:w="24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测试方法</w:t>
            </w:r>
          </w:p>
        </w:tc>
        <w:tc>
          <w:tcPr>
            <w:tcW w:w="5882"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多次评论测试，点击收藏</w:t>
            </w:r>
          </w:p>
        </w:tc>
      </w:tr>
      <w:tr w:rsidR="006F4E66" w:rsidTr="003816D6">
        <w:trPr>
          <w:trHeight w:val="90"/>
          <w:tblCellSpacing w:w="0" w:type="dxa"/>
        </w:trPr>
        <w:tc>
          <w:tcPr>
            <w:tcW w:w="24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测试用例设计原则</w:t>
            </w:r>
          </w:p>
        </w:tc>
        <w:tc>
          <w:tcPr>
            <w:tcW w:w="5882"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条件组合覆盖</w:t>
            </w:r>
          </w:p>
        </w:tc>
      </w:tr>
      <w:tr w:rsidR="006F4E66" w:rsidTr="003816D6">
        <w:trPr>
          <w:trHeight w:val="90"/>
          <w:tblCellSpacing w:w="0" w:type="dxa"/>
        </w:trPr>
        <w:tc>
          <w:tcPr>
            <w:tcW w:w="8360" w:type="dxa"/>
            <w:gridSpan w:val="6"/>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正常测试情况</w:t>
            </w:r>
          </w:p>
        </w:tc>
      </w:tr>
      <w:tr w:rsidR="006F4E66" w:rsidTr="003816D6">
        <w:trPr>
          <w:trHeight w:val="90"/>
          <w:tblCellSpacing w:w="0" w:type="dxa"/>
        </w:trPr>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bottom"/>
          </w:tcPr>
          <w:p w:rsidR="006F4E66" w:rsidRDefault="006F4E66" w:rsidP="003816D6">
            <w:pPr>
              <w:pStyle w:val="a9"/>
              <w:widowControl/>
            </w:pPr>
            <w:r>
              <w:rPr>
                <w:b/>
                <w:color w:val="000000"/>
                <w:sz w:val="22"/>
                <w:szCs w:val="22"/>
              </w:rPr>
              <w:t>编号</w:t>
            </w: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测试数据</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数据</w:t>
            </w:r>
            <w:r>
              <w:rPr>
                <w:color w:val="000000"/>
                <w:sz w:val="20"/>
                <w:szCs w:val="20"/>
              </w:rPr>
              <w:t>/</w:t>
            </w:r>
            <w:r>
              <w:rPr>
                <w:color w:val="000000"/>
                <w:sz w:val="20"/>
                <w:szCs w:val="20"/>
              </w:rPr>
              <w:t>事件描述</w:t>
            </w:r>
          </w:p>
        </w:tc>
        <w:tc>
          <w:tcPr>
            <w:tcW w:w="18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预期结果</w:t>
            </w:r>
          </w:p>
        </w:tc>
        <w:tc>
          <w:tcPr>
            <w:tcW w:w="19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实际测试结果</w:t>
            </w:r>
          </w:p>
        </w:tc>
      </w:tr>
      <w:tr w:rsidR="006F4E66" w:rsidTr="003816D6">
        <w:trPr>
          <w:trHeight w:val="90"/>
          <w:tblCellSpacing w:w="0" w:type="dxa"/>
        </w:trPr>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2"/>
                <w:szCs w:val="22"/>
              </w:rPr>
              <w:t>1</w:t>
            </w: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输入文本</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手机键盘输入事件</w:t>
            </w:r>
          </w:p>
        </w:tc>
        <w:tc>
          <w:tcPr>
            <w:tcW w:w="18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可正常输入</w:t>
            </w:r>
          </w:p>
        </w:tc>
        <w:tc>
          <w:tcPr>
            <w:tcW w:w="19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符合预期结果</w:t>
            </w:r>
          </w:p>
        </w:tc>
      </w:tr>
      <w:tr w:rsidR="006F4E66" w:rsidTr="003816D6">
        <w:trPr>
          <w:trHeight w:val="90"/>
          <w:tblCellSpacing w:w="0" w:type="dxa"/>
        </w:trPr>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2</w:t>
            </w: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点击发布评论按钮</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触摸按钮事件</w:t>
            </w:r>
          </w:p>
        </w:tc>
        <w:tc>
          <w:tcPr>
            <w:tcW w:w="18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发布详情</w:t>
            </w:r>
            <w:proofErr w:type="gramStart"/>
            <w:r>
              <w:t>页显示</w:t>
            </w:r>
            <w:proofErr w:type="gramEnd"/>
            <w:r>
              <w:t>先前的评论内容</w:t>
            </w:r>
          </w:p>
        </w:tc>
        <w:tc>
          <w:tcPr>
            <w:tcW w:w="19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符合预期结果</w:t>
            </w:r>
          </w:p>
        </w:tc>
      </w:tr>
      <w:tr w:rsidR="006F4E66" w:rsidTr="003816D6">
        <w:trPr>
          <w:trHeight w:val="90"/>
          <w:tblCellSpacing w:w="0" w:type="dxa"/>
        </w:trPr>
        <w:tc>
          <w:tcPr>
            <w:tcW w:w="46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3</w:t>
            </w: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点击喜欢（收藏）</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检验是否成功地收藏，即能在</w:t>
            </w:r>
            <w:proofErr w:type="gramStart"/>
            <w:r>
              <w:t>”</w:t>
            </w:r>
            <w:proofErr w:type="gramEnd"/>
            <w:r>
              <w:t>我的收藏</w:t>
            </w:r>
            <w:r>
              <w:t>“</w:t>
            </w:r>
            <w:r>
              <w:t>看到</w:t>
            </w:r>
          </w:p>
          <w:p w:rsidR="006F4E66" w:rsidRDefault="006F4E66" w:rsidP="003816D6">
            <w:pPr>
              <w:pStyle w:val="a9"/>
              <w:widowControl/>
            </w:pPr>
            <w:r>
              <w:t> </w:t>
            </w:r>
          </w:p>
        </w:tc>
        <w:tc>
          <w:tcPr>
            <w:tcW w:w="18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可在</w:t>
            </w:r>
            <w:proofErr w:type="gramStart"/>
            <w:r>
              <w:t>“</w:t>
            </w:r>
            <w:proofErr w:type="gramEnd"/>
            <w:r>
              <w:t>我的收藏</w:t>
            </w:r>
            <w:r>
              <w:t>“</w:t>
            </w:r>
            <w:r>
              <w:t>里成功看到</w:t>
            </w:r>
          </w:p>
        </w:tc>
        <w:tc>
          <w:tcPr>
            <w:tcW w:w="19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符合预期结果</w:t>
            </w:r>
          </w:p>
        </w:tc>
      </w:tr>
      <w:tr w:rsidR="006F4E66" w:rsidTr="003816D6">
        <w:trPr>
          <w:trHeight w:val="90"/>
          <w:tblCellSpacing w:w="0" w:type="dxa"/>
        </w:trPr>
        <w:tc>
          <w:tcPr>
            <w:tcW w:w="24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测试结论</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18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8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r>
      <w:tr w:rsidR="006F4E66" w:rsidTr="003816D6">
        <w:trPr>
          <w:trHeight w:val="90"/>
          <w:tblCellSpacing w:w="0" w:type="dxa"/>
        </w:trPr>
        <w:tc>
          <w:tcPr>
            <w:tcW w:w="247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状态</w:t>
            </w:r>
          </w:p>
        </w:tc>
        <w:tc>
          <w:tcPr>
            <w:tcW w:w="205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正常</w:t>
            </w:r>
          </w:p>
        </w:tc>
        <w:tc>
          <w:tcPr>
            <w:tcW w:w="18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85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r>
    </w:tbl>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r>
        <w:t>测试结果</w:t>
      </w:r>
    </w:p>
    <w:p w:rsidR="006F4E66" w:rsidRDefault="006F4E66" w:rsidP="006F4E66">
      <w:r>
        <w:rPr>
          <w:noProof/>
        </w:rPr>
        <w:drawing>
          <wp:inline distT="0" distB="0" distL="114300" distR="114300" wp14:anchorId="1D6EAC9F" wp14:editId="39E11705">
            <wp:extent cx="4592955" cy="6118860"/>
            <wp:effectExtent l="0" t="0" r="4445" b="2540"/>
            <wp:docPr id="8" name="图片 8" descr="IMG_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8775"/>
                    <pic:cNvPicPr>
                      <a:picLocks noChangeAspect="1"/>
                    </pic:cNvPicPr>
                  </pic:nvPicPr>
                  <pic:blipFill>
                    <a:blip r:embed="rId16"/>
                    <a:stretch>
                      <a:fillRect/>
                    </a:stretch>
                  </pic:blipFill>
                  <pic:spPr>
                    <a:xfrm>
                      <a:off x="0" y="0"/>
                      <a:ext cx="4592955" cy="6118860"/>
                    </a:xfrm>
                    <a:prstGeom prst="rect">
                      <a:avLst/>
                    </a:prstGeom>
                  </pic:spPr>
                </pic:pic>
              </a:graphicData>
            </a:graphic>
          </wp:inline>
        </w:drawing>
      </w:r>
    </w:p>
    <w:p w:rsidR="006F4E66" w:rsidRDefault="006F4E66" w:rsidP="006F4E66"/>
    <w:p w:rsidR="006F4E66" w:rsidRDefault="006F4E66" w:rsidP="006F4E66">
      <w:r>
        <w:rPr>
          <w:rFonts w:hint="eastAsia"/>
        </w:rPr>
        <w:t>测试用例（例</w:t>
      </w:r>
      <w:r>
        <w:t>3</w:t>
      </w:r>
      <w:r>
        <w:rPr>
          <w:rFonts w:hint="eastAsia"/>
        </w:rPr>
        <w:t>）</w:t>
      </w:r>
    </w:p>
    <w:tbl>
      <w:tblPr>
        <w:tblpPr w:leftFromText="180" w:rightFromText="180" w:vertAnchor="text" w:horzAnchor="page" w:tblpX="999" w:tblpY="329"/>
        <w:tblOverlap w:val="never"/>
        <w:tblW w:w="8580" w:type="dxa"/>
        <w:tblCellSpacing w:w="0" w:type="dxa"/>
        <w:tblLayout w:type="fixed"/>
        <w:tblCellMar>
          <w:left w:w="0" w:type="dxa"/>
          <w:right w:w="0" w:type="dxa"/>
        </w:tblCellMar>
        <w:tblLook w:val="04A0" w:firstRow="1" w:lastRow="0" w:firstColumn="1" w:lastColumn="0" w:noHBand="0" w:noVBand="1"/>
      </w:tblPr>
      <w:tblGrid>
        <w:gridCol w:w="474"/>
        <w:gridCol w:w="2069"/>
        <w:gridCol w:w="2104"/>
        <w:gridCol w:w="1949"/>
        <w:gridCol w:w="882"/>
        <w:gridCol w:w="1102"/>
      </w:tblGrid>
      <w:tr w:rsidR="006F4E66" w:rsidTr="003816D6">
        <w:trPr>
          <w:trHeight w:val="300"/>
          <w:tblCellSpacing w:w="0" w:type="dxa"/>
        </w:trPr>
        <w:tc>
          <w:tcPr>
            <w:tcW w:w="254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用例名称</w:t>
            </w:r>
          </w:p>
        </w:tc>
        <w:tc>
          <w:tcPr>
            <w:tcW w:w="6037"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发布历史、邀请好友、客服反馈功能</w:t>
            </w:r>
          </w:p>
        </w:tc>
      </w:tr>
      <w:tr w:rsidR="006F4E66" w:rsidTr="003816D6">
        <w:trPr>
          <w:trHeight w:val="300"/>
          <w:tblCellSpacing w:w="0" w:type="dxa"/>
        </w:trPr>
        <w:tc>
          <w:tcPr>
            <w:tcW w:w="254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测试类型</w:t>
            </w:r>
          </w:p>
        </w:tc>
        <w:tc>
          <w:tcPr>
            <w:tcW w:w="6037"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单元测试</w:t>
            </w:r>
          </w:p>
        </w:tc>
      </w:tr>
      <w:tr w:rsidR="006F4E66" w:rsidTr="003816D6">
        <w:trPr>
          <w:trHeight w:val="300"/>
          <w:tblCellSpacing w:w="0" w:type="dxa"/>
        </w:trPr>
        <w:tc>
          <w:tcPr>
            <w:tcW w:w="254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测试目的</w:t>
            </w:r>
          </w:p>
        </w:tc>
        <w:tc>
          <w:tcPr>
            <w:tcW w:w="6037"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测试是否能看到发布历史，能否分享、能否反馈信息</w:t>
            </w:r>
          </w:p>
        </w:tc>
      </w:tr>
      <w:tr w:rsidR="006F4E66" w:rsidTr="003816D6">
        <w:trPr>
          <w:trHeight w:val="300"/>
          <w:tblCellSpacing w:w="0" w:type="dxa"/>
        </w:trPr>
        <w:tc>
          <w:tcPr>
            <w:tcW w:w="254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rPr>
                <w:color w:val="000000"/>
                <w:sz w:val="20"/>
                <w:szCs w:val="20"/>
              </w:rPr>
            </w:pPr>
            <w:r>
              <w:rPr>
                <w:color w:val="000000"/>
                <w:sz w:val="20"/>
                <w:szCs w:val="20"/>
              </w:rPr>
              <w:t>测试方法</w:t>
            </w:r>
          </w:p>
        </w:tc>
        <w:tc>
          <w:tcPr>
            <w:tcW w:w="6037"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rPr>
                <w:color w:val="000000"/>
                <w:sz w:val="20"/>
                <w:szCs w:val="20"/>
              </w:rPr>
            </w:pPr>
            <w:r>
              <w:rPr>
                <w:color w:val="000000"/>
                <w:sz w:val="20"/>
                <w:szCs w:val="20"/>
              </w:rPr>
              <w:t>发布内容后去检查发布历史，尝试分享和反馈</w:t>
            </w:r>
          </w:p>
        </w:tc>
      </w:tr>
      <w:tr w:rsidR="006F4E66" w:rsidTr="003816D6">
        <w:trPr>
          <w:trHeight w:val="300"/>
          <w:tblCellSpacing w:w="0" w:type="dxa"/>
        </w:trPr>
        <w:tc>
          <w:tcPr>
            <w:tcW w:w="254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测试用例设计原则</w:t>
            </w:r>
          </w:p>
        </w:tc>
        <w:tc>
          <w:tcPr>
            <w:tcW w:w="6037"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条件组合覆盖</w:t>
            </w:r>
          </w:p>
        </w:tc>
      </w:tr>
      <w:tr w:rsidR="006F4E66" w:rsidTr="003816D6">
        <w:trPr>
          <w:trHeight w:val="300"/>
          <w:tblCellSpacing w:w="0" w:type="dxa"/>
        </w:trPr>
        <w:tc>
          <w:tcPr>
            <w:tcW w:w="8580" w:type="dxa"/>
            <w:gridSpan w:val="6"/>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正常测试情况</w:t>
            </w:r>
          </w:p>
        </w:tc>
      </w:tr>
      <w:tr w:rsidR="006F4E66" w:rsidTr="003816D6">
        <w:trPr>
          <w:trHeight w:val="544"/>
          <w:tblCellSpacing w:w="0" w:type="dxa"/>
        </w:trPr>
        <w:tc>
          <w:tcPr>
            <w:tcW w:w="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bottom"/>
          </w:tcPr>
          <w:p w:rsidR="006F4E66" w:rsidRDefault="006F4E66" w:rsidP="003816D6">
            <w:pPr>
              <w:pStyle w:val="a9"/>
              <w:widowControl/>
            </w:pPr>
            <w:r>
              <w:rPr>
                <w:b/>
                <w:color w:val="000000"/>
                <w:sz w:val="22"/>
                <w:szCs w:val="22"/>
              </w:rPr>
              <w:t>编号</w:t>
            </w:r>
          </w:p>
        </w:tc>
        <w:tc>
          <w:tcPr>
            <w:tcW w:w="206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测试数据</w:t>
            </w:r>
          </w:p>
        </w:tc>
        <w:tc>
          <w:tcPr>
            <w:tcW w:w="21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数据</w:t>
            </w:r>
            <w:r>
              <w:rPr>
                <w:color w:val="000000"/>
                <w:sz w:val="20"/>
                <w:szCs w:val="20"/>
              </w:rPr>
              <w:t>/</w:t>
            </w:r>
            <w:r>
              <w:rPr>
                <w:color w:val="000000"/>
                <w:sz w:val="20"/>
                <w:szCs w:val="20"/>
              </w:rPr>
              <w:t>事件描述</w:t>
            </w:r>
          </w:p>
        </w:tc>
        <w:tc>
          <w:tcPr>
            <w:tcW w:w="194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预期结果</w:t>
            </w:r>
          </w:p>
        </w:tc>
        <w:tc>
          <w:tcPr>
            <w:tcW w:w="1984"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实际测试结果</w:t>
            </w:r>
          </w:p>
        </w:tc>
      </w:tr>
      <w:tr w:rsidR="006F4E66" w:rsidTr="003816D6">
        <w:trPr>
          <w:trHeight w:val="300"/>
          <w:tblCellSpacing w:w="0" w:type="dxa"/>
        </w:trPr>
        <w:tc>
          <w:tcPr>
            <w:tcW w:w="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2"/>
                <w:szCs w:val="22"/>
              </w:rPr>
              <w:t>1</w:t>
            </w:r>
          </w:p>
        </w:tc>
        <w:tc>
          <w:tcPr>
            <w:tcW w:w="206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输入文本，选择图片，新建发布</w:t>
            </w:r>
          </w:p>
        </w:tc>
        <w:tc>
          <w:tcPr>
            <w:tcW w:w="21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手机键盘输入和触摸按钮事件</w:t>
            </w:r>
          </w:p>
        </w:tc>
        <w:tc>
          <w:tcPr>
            <w:tcW w:w="194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可正常输入、选择图片发布，并可在</w:t>
            </w:r>
            <w:r>
              <w:t>“</w:t>
            </w:r>
            <w:r>
              <w:t>发布历史</w:t>
            </w:r>
            <w:r>
              <w:t>”</w:t>
            </w:r>
            <w:r>
              <w:t>中看到</w:t>
            </w:r>
          </w:p>
        </w:tc>
        <w:tc>
          <w:tcPr>
            <w:tcW w:w="1984"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不完全符合预期结果，首页可观察到相应发布，但在</w:t>
            </w:r>
            <w:r>
              <w:t>“</w:t>
            </w:r>
            <w:r>
              <w:t>发布历史</w:t>
            </w:r>
            <w:r>
              <w:t>”</w:t>
            </w:r>
            <w:r>
              <w:t>处却看不到相应发布</w:t>
            </w:r>
          </w:p>
        </w:tc>
      </w:tr>
      <w:tr w:rsidR="006F4E66" w:rsidTr="003816D6">
        <w:trPr>
          <w:trHeight w:val="788"/>
          <w:tblCellSpacing w:w="0" w:type="dxa"/>
        </w:trPr>
        <w:tc>
          <w:tcPr>
            <w:tcW w:w="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2</w:t>
            </w:r>
          </w:p>
        </w:tc>
        <w:tc>
          <w:tcPr>
            <w:tcW w:w="206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点击</w:t>
            </w:r>
            <w:r>
              <w:t>“</w:t>
            </w:r>
            <w:r>
              <w:t>邀请好友</w:t>
            </w:r>
            <w:r>
              <w:t>”</w:t>
            </w:r>
          </w:p>
        </w:tc>
        <w:tc>
          <w:tcPr>
            <w:tcW w:w="21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触摸按钮事件</w:t>
            </w:r>
          </w:p>
        </w:tc>
        <w:tc>
          <w:tcPr>
            <w:tcW w:w="194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可成功分享</w:t>
            </w:r>
            <w:proofErr w:type="gramStart"/>
            <w:r>
              <w:t>到群聊</w:t>
            </w:r>
            <w:proofErr w:type="gramEnd"/>
            <w:r>
              <w:t>／好友／朋友圈</w:t>
            </w:r>
          </w:p>
        </w:tc>
        <w:tc>
          <w:tcPr>
            <w:tcW w:w="1984"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不符合预期结果，点击相应分享路径按钮后无反应</w:t>
            </w:r>
          </w:p>
        </w:tc>
      </w:tr>
      <w:tr w:rsidR="006F4E66" w:rsidTr="003816D6">
        <w:trPr>
          <w:trHeight w:val="1032"/>
          <w:tblCellSpacing w:w="0" w:type="dxa"/>
        </w:trPr>
        <w:tc>
          <w:tcPr>
            <w:tcW w:w="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3</w:t>
            </w:r>
          </w:p>
        </w:tc>
        <w:tc>
          <w:tcPr>
            <w:tcW w:w="206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tcPr>
          <w:p w:rsidR="006F4E66" w:rsidRDefault="006F4E66" w:rsidP="003816D6">
            <w:pPr>
              <w:pStyle w:val="a9"/>
              <w:widowControl/>
            </w:pPr>
            <w:r>
              <w:t>在</w:t>
            </w:r>
            <w:r>
              <w:t>“</w:t>
            </w:r>
            <w:r>
              <w:t>客服反馈</w:t>
            </w:r>
            <w:r>
              <w:t>”</w:t>
            </w:r>
            <w:r>
              <w:t>处输入标题和相应描述，点击提交案例</w:t>
            </w:r>
          </w:p>
        </w:tc>
        <w:tc>
          <w:tcPr>
            <w:tcW w:w="21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键盘输入和触摸按钮事件</w:t>
            </w:r>
            <w:r>
              <w:t> </w:t>
            </w:r>
          </w:p>
        </w:tc>
        <w:tc>
          <w:tcPr>
            <w:tcW w:w="194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可成功输入和提交反馈</w:t>
            </w:r>
          </w:p>
        </w:tc>
        <w:tc>
          <w:tcPr>
            <w:tcW w:w="1984"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t>符合预期结果</w:t>
            </w:r>
          </w:p>
        </w:tc>
      </w:tr>
      <w:tr w:rsidR="006F4E66" w:rsidTr="003816D6">
        <w:trPr>
          <w:trHeight w:val="300"/>
          <w:tblCellSpacing w:w="0" w:type="dxa"/>
        </w:trPr>
        <w:tc>
          <w:tcPr>
            <w:tcW w:w="254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测试结论</w:t>
            </w:r>
          </w:p>
        </w:tc>
        <w:tc>
          <w:tcPr>
            <w:tcW w:w="21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194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r>
      <w:tr w:rsidR="006F4E66" w:rsidTr="003816D6">
        <w:trPr>
          <w:trHeight w:val="300"/>
          <w:tblCellSpacing w:w="0" w:type="dxa"/>
        </w:trPr>
        <w:tc>
          <w:tcPr>
            <w:tcW w:w="254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b/>
                <w:color w:val="000000"/>
                <w:sz w:val="20"/>
                <w:szCs w:val="20"/>
              </w:rPr>
              <w:t>状态</w:t>
            </w:r>
          </w:p>
        </w:tc>
        <w:tc>
          <w:tcPr>
            <w:tcW w:w="210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有异常</w:t>
            </w:r>
          </w:p>
        </w:tc>
        <w:tc>
          <w:tcPr>
            <w:tcW w:w="194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rsidR="006F4E66" w:rsidRDefault="006F4E66" w:rsidP="003816D6">
            <w:pPr>
              <w:pStyle w:val="a9"/>
              <w:widowControl/>
            </w:pPr>
            <w:r>
              <w:rPr>
                <w:color w:val="000000"/>
                <w:sz w:val="20"/>
                <w:szCs w:val="20"/>
              </w:rPr>
              <w:t> </w:t>
            </w:r>
          </w:p>
        </w:tc>
      </w:tr>
    </w:tbl>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p w:rsidR="006F4E66" w:rsidRDefault="006F4E66" w:rsidP="006F4E66">
      <w:r>
        <w:t>测试结果：</w:t>
      </w:r>
    </w:p>
    <w:p w:rsidR="006F4E66" w:rsidRDefault="006F4E66" w:rsidP="006F4E66"/>
    <w:p w:rsidR="006F4E66" w:rsidRDefault="006F4E66" w:rsidP="006F4E66"/>
    <w:p w:rsidR="006F4E66" w:rsidRDefault="006F4E66" w:rsidP="006F4E66">
      <w:r>
        <w:rPr>
          <w:noProof/>
        </w:rPr>
        <w:drawing>
          <wp:inline distT="0" distB="0" distL="114300" distR="114300" wp14:anchorId="0B3CEAB2" wp14:editId="3B0453E7">
            <wp:extent cx="3231515" cy="3498850"/>
            <wp:effectExtent l="0" t="0" r="19685" b="6350"/>
            <wp:docPr id="9" name="图片 9" descr="IMG_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8781"/>
                    <pic:cNvPicPr>
                      <a:picLocks noChangeAspect="1"/>
                    </pic:cNvPicPr>
                  </pic:nvPicPr>
                  <pic:blipFill>
                    <a:blip r:embed="rId17"/>
                    <a:stretch>
                      <a:fillRect/>
                    </a:stretch>
                  </pic:blipFill>
                  <pic:spPr>
                    <a:xfrm>
                      <a:off x="0" y="0"/>
                      <a:ext cx="3231515" cy="3498850"/>
                    </a:xfrm>
                    <a:prstGeom prst="rect">
                      <a:avLst/>
                    </a:prstGeom>
                  </pic:spPr>
                </pic:pic>
              </a:graphicData>
            </a:graphic>
          </wp:inline>
        </w:drawing>
      </w:r>
    </w:p>
    <w:p w:rsidR="006F4E66" w:rsidRDefault="006F4E66" w:rsidP="006F4E66">
      <w:r>
        <w:rPr>
          <w:noProof/>
        </w:rPr>
        <w:drawing>
          <wp:inline distT="0" distB="0" distL="114300" distR="114300" wp14:anchorId="3013A953" wp14:editId="7D5397E9">
            <wp:extent cx="3609975" cy="3908425"/>
            <wp:effectExtent l="0" t="0" r="22225" b="3175"/>
            <wp:docPr id="6" name="图片 6" descr="IMG_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8790"/>
                    <pic:cNvPicPr>
                      <a:picLocks noChangeAspect="1"/>
                    </pic:cNvPicPr>
                  </pic:nvPicPr>
                  <pic:blipFill>
                    <a:blip r:embed="rId18"/>
                    <a:stretch>
                      <a:fillRect/>
                    </a:stretch>
                  </pic:blipFill>
                  <pic:spPr>
                    <a:xfrm>
                      <a:off x="0" y="0"/>
                      <a:ext cx="3609975" cy="3908425"/>
                    </a:xfrm>
                    <a:prstGeom prst="rect">
                      <a:avLst/>
                    </a:prstGeom>
                  </pic:spPr>
                </pic:pic>
              </a:graphicData>
            </a:graphic>
          </wp:inline>
        </w:drawing>
      </w:r>
    </w:p>
    <w:p w:rsidR="00C422FD" w:rsidRDefault="00C422FD"/>
    <w:p w:rsidR="00C422FD" w:rsidRDefault="00C422FD"/>
    <w:p w:rsidR="00C422FD" w:rsidRDefault="00C422FD">
      <w:pPr>
        <w:rPr>
          <w:rFonts w:ascii="Arial" w:eastAsia="黑体" w:hAnsi="Arial"/>
          <w:b/>
          <w:bCs/>
          <w:sz w:val="24"/>
        </w:rPr>
      </w:pPr>
    </w:p>
    <w:p w:rsidR="007E2103" w:rsidRDefault="007E2103">
      <w:pPr>
        <w:rPr>
          <w:rFonts w:ascii="Arial" w:eastAsia="黑体" w:hAnsi="Arial"/>
          <w:b/>
          <w:bCs/>
          <w:sz w:val="24"/>
        </w:rPr>
      </w:pPr>
      <w:bookmarkStart w:id="174" w:name="_Toc4743_WPSOffice_Level2"/>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7E2103" w:rsidRDefault="007E2103">
      <w:pPr>
        <w:rPr>
          <w:rFonts w:ascii="Arial" w:eastAsia="黑体" w:hAnsi="Arial"/>
          <w:b/>
          <w:bCs/>
          <w:sz w:val="24"/>
        </w:rPr>
      </w:pPr>
    </w:p>
    <w:p w:rsidR="00C422FD" w:rsidRDefault="00616FD4">
      <w:r>
        <w:rPr>
          <w:rFonts w:ascii="Arial" w:eastAsia="黑体" w:hAnsi="Arial" w:hint="eastAsia"/>
          <w:b/>
          <w:bCs/>
          <w:sz w:val="24"/>
        </w:rPr>
        <w:t>集成测试</w:t>
      </w:r>
      <w:bookmarkEnd w:id="174"/>
    </w:p>
    <w:p w:rsidR="00C422FD" w:rsidRDefault="000C7664">
      <w:r w:rsidRPr="000C7664">
        <w:rPr>
          <w:noProof/>
        </w:rPr>
        <w:drawing>
          <wp:inline distT="0" distB="0" distL="0" distR="0">
            <wp:extent cx="5806821" cy="2790908"/>
            <wp:effectExtent l="0" t="0" r="3810" b="0"/>
            <wp:docPr id="5" name="图片 5" descr="C:\Users\surface\AppData\Local\Temp\15611846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face\AppData\Local\Temp\1561184617(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1938" cy="2802980"/>
                    </a:xfrm>
                    <a:prstGeom prst="rect">
                      <a:avLst/>
                    </a:prstGeom>
                    <a:noFill/>
                    <a:ln>
                      <a:noFill/>
                    </a:ln>
                  </pic:spPr>
                </pic:pic>
              </a:graphicData>
            </a:graphic>
          </wp:inline>
        </w:drawing>
      </w:r>
    </w:p>
    <w:p w:rsidR="00C422FD" w:rsidRDefault="00C422FD"/>
    <w:p w:rsidR="00C422FD" w:rsidRDefault="00C422FD"/>
    <w:p w:rsidR="00C422FD" w:rsidRDefault="00C422FD">
      <w:bookmarkStart w:id="175" w:name="_Toc9702557"/>
    </w:p>
    <w:p w:rsidR="00C422FD" w:rsidRDefault="00C422FD"/>
    <w:p w:rsidR="00C422FD" w:rsidRDefault="00C422FD"/>
    <w:p w:rsidR="00C422FD" w:rsidRDefault="00C422FD"/>
    <w:p w:rsidR="00C422FD" w:rsidRDefault="00616FD4">
      <w:pPr>
        <w:pStyle w:val="2"/>
      </w:pPr>
      <w:bookmarkStart w:id="176" w:name="_Toc23228_WPSOffice_Level1"/>
      <w:r>
        <w:rPr>
          <w:rFonts w:hint="eastAsia"/>
        </w:rPr>
        <w:t>4.1.6</w:t>
      </w:r>
      <w:r>
        <w:rPr>
          <w:rFonts w:hint="eastAsia"/>
        </w:rPr>
        <w:t>确认测试</w:t>
      </w:r>
      <w:bookmarkEnd w:id="175"/>
      <w:bookmarkEnd w:id="176"/>
    </w:p>
    <w:p w:rsidR="00C422FD" w:rsidRDefault="00616FD4">
      <w:pPr>
        <w:pStyle w:val="3"/>
      </w:pPr>
      <w:bookmarkStart w:id="177" w:name="_Toc9702558"/>
      <w:bookmarkStart w:id="178" w:name="_Toc9872_WPSOffice_Level1"/>
      <w:r>
        <w:t>Alpha</w:t>
      </w:r>
      <w:r>
        <w:rPr>
          <w:rFonts w:hint="eastAsia"/>
        </w:rPr>
        <w:t>测试</w:t>
      </w:r>
      <w:bookmarkEnd w:id="177"/>
      <w:bookmarkEnd w:id="178"/>
    </w:p>
    <w:p w:rsidR="00C422FD" w:rsidRDefault="00010D35">
      <w:pPr>
        <w:pStyle w:val="3"/>
      </w:pPr>
      <w:bookmarkStart w:id="179" w:name="_Toc9702559"/>
      <w:bookmarkStart w:id="180" w:name="_Toc16506_WPSOffice_Level1"/>
      <w:r w:rsidRPr="00010D35">
        <w:rPr>
          <w:b w:val="0"/>
          <w:bCs w:val="0"/>
          <w:noProof/>
          <w:sz w:val="21"/>
          <w:szCs w:val="24"/>
        </w:rPr>
        <w:drawing>
          <wp:inline distT="0" distB="0" distL="0" distR="0">
            <wp:extent cx="5274310" cy="3428365"/>
            <wp:effectExtent l="0" t="0" r="2540" b="635"/>
            <wp:docPr id="3" name="图片 3" descr="C:\Users\surface\AppData\Local\Temp\1561127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face\AppData\Local\Temp\1561127118(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28365"/>
                    </a:xfrm>
                    <a:prstGeom prst="rect">
                      <a:avLst/>
                    </a:prstGeom>
                    <a:noFill/>
                    <a:ln>
                      <a:noFill/>
                    </a:ln>
                  </pic:spPr>
                </pic:pic>
              </a:graphicData>
            </a:graphic>
          </wp:inline>
        </w:drawing>
      </w:r>
      <w:r w:rsidRPr="00010D35">
        <w:rPr>
          <w:b w:val="0"/>
          <w:bCs w:val="0"/>
          <w:sz w:val="21"/>
          <w:szCs w:val="24"/>
        </w:rPr>
        <w:t xml:space="preserve"> </w:t>
      </w:r>
      <w:r w:rsidR="00616FD4">
        <w:t>Beta</w:t>
      </w:r>
      <w:r w:rsidR="00616FD4">
        <w:rPr>
          <w:rFonts w:hint="eastAsia"/>
        </w:rPr>
        <w:t>测试</w:t>
      </w:r>
      <w:bookmarkEnd w:id="179"/>
      <w:bookmarkEnd w:id="180"/>
    </w:p>
    <w:p w:rsidR="00C422FD" w:rsidRDefault="00010D35">
      <w:r w:rsidRPr="00010D35">
        <w:rPr>
          <w:noProof/>
        </w:rPr>
        <w:drawing>
          <wp:inline distT="0" distB="0" distL="0" distR="0">
            <wp:extent cx="5274310" cy="3486785"/>
            <wp:effectExtent l="0" t="0" r="2540" b="0"/>
            <wp:docPr id="4" name="图片 4" descr="C:\Users\surface\AppData\Local\Temp\1561127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face\AppData\Local\Temp\156112716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86785"/>
                    </a:xfrm>
                    <a:prstGeom prst="rect">
                      <a:avLst/>
                    </a:prstGeom>
                    <a:noFill/>
                    <a:ln>
                      <a:noFill/>
                    </a:ln>
                  </pic:spPr>
                </pic:pic>
              </a:graphicData>
            </a:graphic>
          </wp:inline>
        </w:drawing>
      </w:r>
    </w:p>
    <w:p w:rsidR="00C422FD" w:rsidRDefault="00C422FD"/>
    <w:p w:rsidR="00C422FD" w:rsidRDefault="00C422FD"/>
    <w:p w:rsidR="00C422FD" w:rsidRDefault="00C422FD"/>
    <w:p w:rsidR="00C422FD" w:rsidRDefault="00616FD4">
      <w:bookmarkStart w:id="181" w:name="_Toc16121_WPSOffice_Level1"/>
      <w:r>
        <w:rPr>
          <w:rFonts w:hint="eastAsia"/>
        </w:rPr>
        <w:t>一、安装测试</w:t>
      </w:r>
      <w:bookmarkEnd w:id="181"/>
    </w:p>
    <w:p w:rsidR="00C422FD" w:rsidRDefault="00616FD4">
      <w:pPr>
        <w:ind w:firstLine="420"/>
      </w:pPr>
      <w:bookmarkStart w:id="182" w:name="_Toc18278_WPSOffice_Level2"/>
      <w:r>
        <w:rPr>
          <w:rFonts w:hint="eastAsia"/>
        </w:rPr>
        <w:t>1</w:t>
      </w:r>
      <w:r>
        <w:rPr>
          <w:rFonts w:hint="eastAsia"/>
        </w:rPr>
        <w:t>、扫测试</w:t>
      </w:r>
      <w:proofErr w:type="gramStart"/>
      <w:r>
        <w:rPr>
          <w:rFonts w:hint="eastAsia"/>
        </w:rPr>
        <w:t>二维码安装</w:t>
      </w:r>
      <w:proofErr w:type="gramEnd"/>
      <w:r>
        <w:rPr>
          <w:rFonts w:hint="eastAsia"/>
        </w:rPr>
        <w:t>：启动和功能点</w:t>
      </w:r>
      <w:bookmarkEnd w:id="182"/>
      <w:r>
        <w:rPr>
          <w:rFonts w:hint="eastAsia"/>
        </w:rPr>
        <w:t xml:space="preserve"> </w:t>
      </w:r>
    </w:p>
    <w:p w:rsidR="00C422FD" w:rsidRDefault="00616FD4">
      <w:pPr>
        <w:ind w:left="420" w:firstLine="420"/>
      </w:pPr>
      <w:r>
        <w:rPr>
          <w:rFonts w:hint="eastAsia"/>
        </w:rPr>
        <w:t>可以</w:t>
      </w:r>
    </w:p>
    <w:p w:rsidR="00C422FD" w:rsidRDefault="00616FD4">
      <w:pPr>
        <w:ind w:firstLine="420"/>
      </w:pPr>
      <w:bookmarkStart w:id="183" w:name="_Toc3533_WPSOffice_Level2"/>
      <w:r>
        <w:rPr>
          <w:rFonts w:hint="eastAsia"/>
        </w:rPr>
        <w:t>2</w:t>
      </w:r>
      <w:r>
        <w:rPr>
          <w:rFonts w:hint="eastAsia"/>
        </w:rPr>
        <w:t>、覆盖安装：新版本是否能继承老版本用户数据</w:t>
      </w:r>
      <w:bookmarkEnd w:id="183"/>
    </w:p>
    <w:p w:rsidR="00C422FD" w:rsidRDefault="00616FD4">
      <w:pPr>
        <w:ind w:left="420" w:firstLine="420"/>
      </w:pPr>
      <w:r>
        <w:rPr>
          <w:rFonts w:hint="eastAsia"/>
        </w:rPr>
        <w:t>因为还没有新版本，此项待测</w:t>
      </w:r>
    </w:p>
    <w:p w:rsidR="00C422FD" w:rsidRDefault="00616FD4">
      <w:bookmarkStart w:id="184" w:name="_Toc20855_WPSOffice_Level1"/>
      <w:r>
        <w:rPr>
          <w:rFonts w:hint="eastAsia"/>
        </w:rPr>
        <w:t>二、升级测试</w:t>
      </w:r>
      <w:bookmarkEnd w:id="184"/>
    </w:p>
    <w:p w:rsidR="00C422FD" w:rsidRDefault="00616FD4">
      <w:pPr>
        <w:ind w:firstLine="420"/>
      </w:pPr>
      <w:r>
        <w:rPr>
          <w:rFonts w:hint="eastAsia"/>
        </w:rPr>
        <w:t>1</w:t>
      </w:r>
      <w:r>
        <w:rPr>
          <w:rFonts w:hint="eastAsia"/>
        </w:rPr>
        <w:t>、跨版本升级，升级后是否可以正常使用，是否能继承老版本用户数据</w:t>
      </w:r>
    </w:p>
    <w:p w:rsidR="00C422FD" w:rsidRDefault="00616FD4">
      <w:bookmarkStart w:id="185" w:name="_Toc22528_WPSOffice_Level1"/>
      <w:r>
        <w:rPr>
          <w:rFonts w:hint="eastAsia"/>
        </w:rPr>
        <w:t>三、功能测试</w:t>
      </w:r>
      <w:bookmarkEnd w:id="185"/>
    </w:p>
    <w:p w:rsidR="00C422FD" w:rsidRDefault="00616FD4">
      <w:pPr>
        <w:ind w:firstLine="420"/>
      </w:pPr>
      <w:bookmarkStart w:id="186" w:name="_Toc24755_WPSOffice_Level2"/>
      <w:r>
        <w:rPr>
          <w:rFonts w:hint="eastAsia"/>
        </w:rPr>
        <w:t>1</w:t>
      </w:r>
      <w:r>
        <w:rPr>
          <w:rFonts w:hint="eastAsia"/>
        </w:rPr>
        <w:t>、功能点</w:t>
      </w:r>
      <w:bookmarkEnd w:id="186"/>
    </w:p>
    <w:p w:rsidR="00C422FD" w:rsidRDefault="00616FD4">
      <w:pPr>
        <w:ind w:left="420" w:firstLine="420"/>
      </w:pPr>
      <w:bookmarkStart w:id="187" w:name="_Toc32687_WPSOffice_Level3"/>
      <w:r>
        <w:rPr>
          <w:rFonts w:hint="eastAsia"/>
        </w:rPr>
        <w:t>(1).</w:t>
      </w:r>
      <w:bookmarkEnd w:id="187"/>
      <w:r w:rsidR="00010D35">
        <w:rPr>
          <w:rFonts w:hint="eastAsia"/>
        </w:rPr>
        <w:t>正常传照片</w:t>
      </w:r>
    </w:p>
    <w:p w:rsidR="00C422FD" w:rsidRDefault="00616FD4">
      <w:pPr>
        <w:ind w:left="420" w:firstLine="420"/>
      </w:pPr>
      <w:bookmarkStart w:id="188" w:name="_Toc12342_WPSOffice_Level3"/>
      <w:r>
        <w:rPr>
          <w:rFonts w:hint="eastAsia"/>
        </w:rPr>
        <w:t>(2).</w:t>
      </w:r>
      <w:bookmarkEnd w:id="188"/>
      <w:r w:rsidR="00010D35">
        <w:rPr>
          <w:rFonts w:hint="eastAsia"/>
        </w:rPr>
        <w:t>正常发布图书</w:t>
      </w:r>
    </w:p>
    <w:p w:rsidR="00C422FD" w:rsidRDefault="00616FD4">
      <w:pPr>
        <w:ind w:left="420" w:firstLine="420"/>
      </w:pPr>
      <w:bookmarkStart w:id="189" w:name="_Toc124_WPSOffice_Level3"/>
      <w:r>
        <w:rPr>
          <w:rFonts w:hint="eastAsia"/>
        </w:rPr>
        <w:t>(3).</w:t>
      </w:r>
      <w:bookmarkEnd w:id="189"/>
      <w:r w:rsidR="00010D35">
        <w:rPr>
          <w:rFonts w:hint="eastAsia"/>
        </w:rPr>
        <w:t>首页有更新</w:t>
      </w:r>
    </w:p>
    <w:p w:rsidR="00010D35" w:rsidRDefault="00616FD4">
      <w:pPr>
        <w:ind w:left="420" w:firstLine="420"/>
      </w:pPr>
      <w:bookmarkStart w:id="190" w:name="_Toc21705_WPSOffice_Level3"/>
      <w:r>
        <w:rPr>
          <w:rFonts w:hint="eastAsia"/>
        </w:rPr>
        <w:t>(4)</w:t>
      </w:r>
      <w:bookmarkEnd w:id="190"/>
      <w:r w:rsidR="00010D35">
        <w:rPr>
          <w:rFonts w:hint="eastAsia"/>
        </w:rPr>
        <w:t>收藏有记录</w:t>
      </w:r>
    </w:p>
    <w:p w:rsidR="00C422FD" w:rsidRDefault="00010D35">
      <w:pPr>
        <w:ind w:left="420" w:firstLine="420"/>
      </w:pPr>
      <w:r>
        <w:rPr>
          <w:rFonts w:hint="eastAsia"/>
        </w:rPr>
        <w:t>(</w:t>
      </w:r>
      <w:r>
        <w:t>5</w:t>
      </w:r>
      <w:r>
        <w:rPr>
          <w:rFonts w:hint="eastAsia"/>
        </w:rPr>
        <w:t>)</w:t>
      </w:r>
      <w:r>
        <w:rPr>
          <w:rFonts w:hint="eastAsia"/>
        </w:rPr>
        <w:t>客户可以反馈</w:t>
      </w:r>
    </w:p>
    <w:p w:rsidR="00C422FD" w:rsidRDefault="00C422FD">
      <w:pPr>
        <w:ind w:left="420" w:firstLine="420"/>
      </w:pPr>
    </w:p>
    <w:p w:rsidR="00C422FD" w:rsidRDefault="00616FD4">
      <w:bookmarkStart w:id="191" w:name="_Toc4743_WPSOffice_Level1"/>
      <w:r>
        <w:rPr>
          <w:rFonts w:hint="eastAsia"/>
        </w:rPr>
        <w:t>四、各种网络状态下进行的测试</w:t>
      </w:r>
      <w:bookmarkEnd w:id="191"/>
    </w:p>
    <w:p w:rsidR="00C422FD" w:rsidRDefault="00616FD4">
      <w:pPr>
        <w:ind w:firstLine="420"/>
      </w:pPr>
      <w:bookmarkStart w:id="192" w:name="_Toc17313_WPSOffice_Level2"/>
      <w:r>
        <w:rPr>
          <w:rFonts w:hint="eastAsia"/>
        </w:rPr>
        <w:t>1</w:t>
      </w:r>
      <w:r>
        <w:rPr>
          <w:rFonts w:hint="eastAsia"/>
        </w:rPr>
        <w:t>、移动：</w:t>
      </w:r>
      <w:r>
        <w:rPr>
          <w:rFonts w:hint="eastAsia"/>
        </w:rPr>
        <w:t>2G</w:t>
      </w:r>
      <w:r>
        <w:rPr>
          <w:rFonts w:hint="eastAsia"/>
        </w:rPr>
        <w:t>、</w:t>
      </w:r>
      <w:r>
        <w:rPr>
          <w:rFonts w:hint="eastAsia"/>
        </w:rPr>
        <w:t>3G</w:t>
      </w:r>
      <w:r>
        <w:rPr>
          <w:rFonts w:hint="eastAsia"/>
        </w:rPr>
        <w:t>、</w:t>
      </w:r>
      <w:r>
        <w:rPr>
          <w:rFonts w:hint="eastAsia"/>
        </w:rPr>
        <w:t>4G</w:t>
      </w:r>
      <w:r>
        <w:rPr>
          <w:rFonts w:hint="eastAsia"/>
        </w:rPr>
        <w:br/>
      </w:r>
      <w:r>
        <w:rPr>
          <w:rFonts w:hint="eastAsia"/>
        </w:rPr>
        <w:tab/>
        <w:t>2</w:t>
      </w:r>
      <w:r>
        <w:rPr>
          <w:rFonts w:hint="eastAsia"/>
        </w:rPr>
        <w:t>、联通：</w:t>
      </w:r>
      <w:r>
        <w:rPr>
          <w:rFonts w:hint="eastAsia"/>
        </w:rPr>
        <w:t>3G</w:t>
      </w:r>
      <w:r>
        <w:rPr>
          <w:rFonts w:hint="eastAsia"/>
        </w:rPr>
        <w:t>、</w:t>
      </w:r>
      <w:r>
        <w:rPr>
          <w:rFonts w:hint="eastAsia"/>
        </w:rPr>
        <w:t>4G</w:t>
      </w:r>
      <w:bookmarkEnd w:id="192"/>
    </w:p>
    <w:p w:rsidR="00C422FD" w:rsidRDefault="00616FD4">
      <w:pPr>
        <w:ind w:firstLine="420"/>
      </w:pPr>
      <w:bookmarkStart w:id="193" w:name="_Toc2163_WPSOffice_Level3"/>
      <w:r>
        <w:rPr>
          <w:rFonts w:hint="eastAsia"/>
        </w:rPr>
        <w:t>3</w:t>
      </w:r>
      <w:r>
        <w:rPr>
          <w:rFonts w:hint="eastAsia"/>
        </w:rPr>
        <w:t>、</w:t>
      </w:r>
      <w:proofErr w:type="spellStart"/>
      <w:r>
        <w:rPr>
          <w:rFonts w:hint="eastAsia"/>
        </w:rPr>
        <w:t>wifi</w:t>
      </w:r>
      <w:bookmarkEnd w:id="193"/>
      <w:proofErr w:type="spellEnd"/>
    </w:p>
    <w:p w:rsidR="00C422FD" w:rsidRDefault="00616FD4">
      <w:pPr>
        <w:ind w:firstLine="420"/>
      </w:pPr>
      <w:r>
        <w:rPr>
          <w:rFonts w:hint="eastAsia"/>
        </w:rPr>
        <w:t>待测</w:t>
      </w:r>
    </w:p>
    <w:p w:rsidR="00C422FD" w:rsidRDefault="00616FD4">
      <w:bookmarkStart w:id="194" w:name="_Toc8186_WPSOffice_Level1"/>
      <w:r>
        <w:rPr>
          <w:rFonts w:hint="eastAsia"/>
        </w:rPr>
        <w:t>五、</w:t>
      </w:r>
      <w:r>
        <w:rPr>
          <w:rFonts w:hint="eastAsia"/>
        </w:rPr>
        <w:t xml:space="preserve"> </w:t>
      </w:r>
      <w:r>
        <w:rPr>
          <w:rFonts w:hint="eastAsia"/>
        </w:rPr>
        <w:t>中断性测试</w:t>
      </w:r>
      <w:bookmarkEnd w:id="194"/>
    </w:p>
    <w:p w:rsidR="00C422FD" w:rsidRDefault="00616FD4">
      <w:pPr>
        <w:ind w:firstLine="420"/>
      </w:pPr>
      <w:r>
        <w:rPr>
          <w:rFonts w:hint="eastAsia"/>
        </w:rPr>
        <w:t>如突然来电、短信弹出、闹钟、</w:t>
      </w:r>
      <w:r>
        <w:rPr>
          <w:rFonts w:hint="eastAsia"/>
        </w:rPr>
        <w:t>QQ</w:t>
      </w:r>
      <w:r>
        <w:rPr>
          <w:rFonts w:hint="eastAsia"/>
        </w:rPr>
        <w:t>聊天信息、微信、低电量等小程序能否正常使用</w:t>
      </w:r>
    </w:p>
    <w:p w:rsidR="00C422FD" w:rsidRDefault="00616FD4">
      <w:pPr>
        <w:ind w:firstLine="420"/>
      </w:pPr>
      <w:r>
        <w:rPr>
          <w:rFonts w:hint="eastAsia"/>
        </w:rPr>
        <w:t>可以</w:t>
      </w:r>
    </w:p>
    <w:p w:rsidR="00C422FD" w:rsidRDefault="00C422FD"/>
    <w:p w:rsidR="00C422FD" w:rsidRDefault="00C422FD"/>
    <w:p w:rsidR="00C422FD" w:rsidRDefault="00616FD4">
      <w:bookmarkStart w:id="195" w:name="_Toc24103_WPSOffice_Level2"/>
      <w:r>
        <w:rPr>
          <w:rFonts w:hint="eastAsia"/>
        </w:rPr>
        <w:t>1</w:t>
      </w:r>
      <w:r>
        <w:t>.</w:t>
      </w:r>
      <w:r>
        <w:rPr>
          <w:rFonts w:hint="eastAsia"/>
        </w:rPr>
        <w:t>功能的有效性</w:t>
      </w:r>
      <w:r>
        <w:rPr>
          <w:rFonts w:hint="eastAsia"/>
        </w:rPr>
        <w:t>:</w:t>
      </w:r>
      <w:bookmarkEnd w:id="195"/>
    </w:p>
    <w:p w:rsidR="00C422FD" w:rsidRDefault="00616FD4">
      <w:pPr>
        <w:ind w:firstLine="420"/>
      </w:pPr>
      <w:r>
        <w:rPr>
          <w:rFonts w:hint="eastAsia"/>
        </w:rPr>
        <w:t>通过操作实际做出的小程序，操作体验各个模块的相关功能</w:t>
      </w:r>
    </w:p>
    <w:p w:rsidR="00C422FD" w:rsidRDefault="00C422FD">
      <w:pPr>
        <w:ind w:firstLine="420"/>
      </w:pPr>
    </w:p>
    <w:p w:rsidR="00C422FD" w:rsidRDefault="00616FD4">
      <w:bookmarkStart w:id="196" w:name="_Toc530_WPSOffice_Level2"/>
      <w:r>
        <w:rPr>
          <w:rFonts w:hint="eastAsia"/>
        </w:rPr>
        <w:t>2</w:t>
      </w:r>
      <w:r>
        <w:t>.</w:t>
      </w:r>
      <w:r>
        <w:rPr>
          <w:rFonts w:hint="eastAsia"/>
        </w:rPr>
        <w:t>输入的类型</w:t>
      </w:r>
      <w:bookmarkEnd w:id="196"/>
    </w:p>
    <w:p w:rsidR="00C422FD" w:rsidRDefault="00616FD4">
      <w:pPr>
        <w:ind w:firstLine="420"/>
      </w:pPr>
      <w:bookmarkStart w:id="197" w:name="_Toc7151_WPSOffice_Level3"/>
      <w:r>
        <w:rPr>
          <w:rFonts w:hint="eastAsia"/>
        </w:rPr>
        <w:t>（</w:t>
      </w:r>
      <w:r>
        <w:rPr>
          <w:rFonts w:hint="eastAsia"/>
        </w:rPr>
        <w:t>1</w:t>
      </w:r>
      <w:r>
        <w:rPr>
          <w:rFonts w:hint="eastAsia"/>
        </w:rPr>
        <w:t>）用户</w:t>
      </w:r>
      <w:bookmarkEnd w:id="197"/>
      <w:r w:rsidR="00E876C3">
        <w:rPr>
          <w:rFonts w:hint="eastAsia"/>
        </w:rPr>
        <w:t>输入内容</w:t>
      </w:r>
    </w:p>
    <w:p w:rsidR="00C422FD" w:rsidRDefault="00616FD4">
      <w:pPr>
        <w:ind w:firstLine="420"/>
      </w:pPr>
      <w:bookmarkStart w:id="198" w:name="_Toc21888_WPSOffice_Level3"/>
      <w:r>
        <w:rPr>
          <w:rFonts w:hint="eastAsia"/>
        </w:rPr>
        <w:t>（</w:t>
      </w:r>
      <w:r>
        <w:rPr>
          <w:rFonts w:hint="eastAsia"/>
        </w:rPr>
        <w:t>2</w:t>
      </w:r>
      <w:r>
        <w:rPr>
          <w:rFonts w:hint="eastAsia"/>
        </w:rPr>
        <w:t>）</w:t>
      </w:r>
      <w:bookmarkEnd w:id="198"/>
      <w:r w:rsidR="00E876C3">
        <w:rPr>
          <w:rFonts w:hint="eastAsia"/>
        </w:rPr>
        <w:t>点击喜欢</w:t>
      </w:r>
    </w:p>
    <w:p w:rsidR="00C422FD" w:rsidRDefault="00616FD4">
      <w:pPr>
        <w:ind w:firstLine="420"/>
      </w:pPr>
      <w:bookmarkStart w:id="199" w:name="_Toc3696_WPSOffice_Level3"/>
      <w:r>
        <w:rPr>
          <w:rFonts w:hint="eastAsia"/>
        </w:rPr>
        <w:t>（</w:t>
      </w:r>
      <w:r>
        <w:rPr>
          <w:rFonts w:hint="eastAsia"/>
        </w:rPr>
        <w:t>3</w:t>
      </w:r>
      <w:r>
        <w:rPr>
          <w:rFonts w:hint="eastAsia"/>
        </w:rPr>
        <w:t>）系统的承受能力：大量用户的登入测试</w:t>
      </w:r>
      <w:bookmarkEnd w:id="199"/>
    </w:p>
    <w:p w:rsidR="00C422FD" w:rsidRDefault="00C422FD"/>
    <w:p w:rsidR="00C422FD" w:rsidRDefault="00616FD4">
      <w:bookmarkStart w:id="200" w:name="_Toc17288_WPSOffice_Level2"/>
      <w:r>
        <w:rPr>
          <w:rFonts w:hint="eastAsia"/>
        </w:rPr>
        <w:t>3</w:t>
      </w:r>
      <w:r>
        <w:t>.</w:t>
      </w:r>
      <w:r>
        <w:rPr>
          <w:rFonts w:hint="eastAsia"/>
        </w:rPr>
        <w:t>发现的问题</w:t>
      </w:r>
      <w:r>
        <w:rPr>
          <w:rFonts w:hint="eastAsia"/>
        </w:rPr>
        <w:t>:</w:t>
      </w:r>
      <w:bookmarkEnd w:id="200"/>
    </w:p>
    <w:p w:rsidR="00C422FD" w:rsidRDefault="00E876C3">
      <w:pPr>
        <w:ind w:firstLine="420"/>
      </w:pPr>
      <w:r>
        <w:rPr>
          <w:rFonts w:hint="eastAsia"/>
        </w:rPr>
        <w:t>“喜欢”反应时间长</w:t>
      </w:r>
    </w:p>
    <w:p w:rsidR="00E876C3" w:rsidRDefault="00E876C3">
      <w:pPr>
        <w:ind w:firstLine="420"/>
      </w:pPr>
      <w:r>
        <w:rPr>
          <w:rFonts w:hint="eastAsia"/>
        </w:rPr>
        <w:t>图片的上传会截取一部分格式</w:t>
      </w:r>
    </w:p>
    <w:p w:rsidR="00C422FD" w:rsidRDefault="00C422FD">
      <w:pPr>
        <w:rPr>
          <w:b/>
          <w:bCs/>
        </w:rPr>
      </w:pPr>
    </w:p>
    <w:p w:rsidR="00C422FD" w:rsidRDefault="00C422FD"/>
    <w:p w:rsidR="00C422FD" w:rsidRDefault="00C422FD"/>
    <w:p w:rsidR="00C422FD" w:rsidRDefault="00C422FD"/>
    <w:p w:rsidR="00C422FD" w:rsidRDefault="00616FD4">
      <w:pPr>
        <w:pStyle w:val="2"/>
      </w:pPr>
      <w:bookmarkStart w:id="201" w:name="_Toc11690_WPSOffice_Level3"/>
      <w:bookmarkStart w:id="202" w:name="_Toc235847587"/>
      <w:bookmarkStart w:id="203" w:name="_Toc10375722"/>
      <w:r>
        <w:rPr>
          <w:rFonts w:hint="eastAsia"/>
        </w:rPr>
        <w:t>4.2</w:t>
      </w:r>
      <w:r>
        <w:rPr>
          <w:rFonts w:hint="eastAsia"/>
        </w:rPr>
        <w:t>计划执行的测试</w:t>
      </w:r>
      <w:bookmarkEnd w:id="201"/>
      <w:bookmarkEnd w:id="202"/>
      <w:bookmarkEnd w:id="203"/>
    </w:p>
    <w:p w:rsidR="00C422FD" w:rsidRDefault="00C422FD"/>
    <w:p w:rsidR="00C422FD" w:rsidRDefault="00616FD4">
      <w:pPr>
        <w:pStyle w:val="3"/>
      </w:pPr>
      <w:bookmarkStart w:id="204" w:name="_Toc235847588"/>
      <w:bookmarkStart w:id="205" w:name="_Toc10375723"/>
      <w:r>
        <w:rPr>
          <w:rFonts w:hint="eastAsia"/>
        </w:rPr>
        <w:t>4.2.1(</w:t>
      </w:r>
      <w:r>
        <w:rPr>
          <w:rFonts w:hint="eastAsia"/>
        </w:rPr>
        <w:t>被测试项</w:t>
      </w:r>
      <w:r>
        <w:rPr>
          <w:rFonts w:hint="eastAsia"/>
        </w:rPr>
        <w:t>)</w:t>
      </w:r>
      <w:bookmarkEnd w:id="204"/>
      <w:bookmarkEnd w:id="205"/>
    </w:p>
    <w:tbl>
      <w:tblPr>
        <w:tblW w:w="4164" w:type="dxa"/>
        <w:tblLayout w:type="fixed"/>
        <w:tblCellMar>
          <w:left w:w="0" w:type="dxa"/>
          <w:right w:w="0" w:type="dxa"/>
        </w:tblCellMar>
        <w:tblLook w:val="04A0" w:firstRow="1" w:lastRow="0" w:firstColumn="1" w:lastColumn="0" w:noHBand="0" w:noVBand="1"/>
      </w:tblPr>
      <w:tblGrid>
        <w:gridCol w:w="1440"/>
        <w:gridCol w:w="2724"/>
      </w:tblGrid>
      <w:tr w:rsidR="00C422FD">
        <w:trPr>
          <w:trHeight w:val="288"/>
        </w:trPr>
        <w:tc>
          <w:tcPr>
            <w:tcW w:w="1440" w:type="dxa"/>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616FD4">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系统模块</w:t>
            </w:r>
          </w:p>
        </w:tc>
        <w:tc>
          <w:tcPr>
            <w:tcW w:w="2724" w:type="dxa"/>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616FD4">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功能点</w:t>
            </w:r>
          </w:p>
        </w:tc>
      </w:tr>
      <w:tr w:rsidR="00C422FD">
        <w:trPr>
          <w:trHeight w:val="312"/>
        </w:trPr>
        <w:tc>
          <w:tcPr>
            <w:tcW w:w="1440" w:type="dxa"/>
            <w:vMerge w:val="restart"/>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616FD4">
            <w:pPr>
              <w:widowControl/>
              <w:jc w:val="left"/>
              <w:textAlignment w:val="center"/>
              <w:rPr>
                <w:rFonts w:ascii="宋体" w:hAnsi="宋体" w:cs="宋体"/>
                <w:color w:val="000000"/>
                <w:szCs w:val="21"/>
              </w:rPr>
            </w:pPr>
            <w:r>
              <w:rPr>
                <w:rFonts w:ascii="宋体" w:hAnsi="宋体" w:cs="宋体" w:hint="eastAsia"/>
                <w:color w:val="000000"/>
                <w:kern w:val="0"/>
                <w:szCs w:val="21"/>
                <w:lang w:bidi="ar"/>
              </w:rPr>
              <w:t>1.登入主界面</w:t>
            </w:r>
          </w:p>
        </w:tc>
        <w:tc>
          <w:tcPr>
            <w:tcW w:w="2724" w:type="dxa"/>
            <w:vMerge w:val="restart"/>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616FD4">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1.1用户信息授权</w:t>
            </w: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288"/>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616FD4">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1.2微信步数授权</w:t>
            </w: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val="restart"/>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616FD4">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1.3主界面的显示</w:t>
            </w:r>
          </w:p>
          <w:p w:rsidR="00E876C3" w:rsidRDefault="00E876C3">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4：可以恢复</w:t>
            </w: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E876C3" w:rsidTr="003816D6">
        <w:trPr>
          <w:trHeight w:val="980"/>
        </w:trPr>
        <w:tc>
          <w:tcPr>
            <w:tcW w:w="1440" w:type="dxa"/>
            <w:vMerge w:val="restart"/>
            <w:tcBorders>
              <w:top w:val="single" w:sz="4" w:space="0" w:color="000000"/>
              <w:left w:val="single" w:sz="4" w:space="0" w:color="000000"/>
              <w:bottom w:val="nil"/>
              <w:right w:val="single" w:sz="4" w:space="0" w:color="000000"/>
            </w:tcBorders>
            <w:shd w:val="clear" w:color="auto" w:fill="auto"/>
            <w:noWrap/>
            <w:tcMar>
              <w:top w:w="12" w:type="dxa"/>
              <w:left w:w="12" w:type="dxa"/>
              <w:right w:w="12" w:type="dxa"/>
            </w:tcMar>
            <w:vAlign w:val="center"/>
          </w:tcPr>
          <w:p w:rsidR="00E876C3" w:rsidRDefault="00E876C3">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2.发布界面</w:t>
            </w:r>
          </w:p>
        </w:tc>
        <w:tc>
          <w:tcPr>
            <w:tcW w:w="2724" w:type="dxa"/>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E876C3" w:rsidRDefault="00E876C3">
            <w:pPr>
              <w:widowControl/>
              <w:jc w:val="left"/>
              <w:textAlignment w:val="center"/>
              <w:rPr>
                <w:rFonts w:ascii="宋体" w:hAnsi="宋体" w:cs="宋体"/>
                <w:color w:val="000000"/>
                <w:sz w:val="22"/>
                <w:szCs w:val="22"/>
              </w:rPr>
            </w:pPr>
            <w:r>
              <w:rPr>
                <w:rFonts w:ascii="宋体" w:hAnsi="宋体" w:cs="宋体"/>
                <w:color w:val="000000"/>
                <w:kern w:val="0"/>
                <w:sz w:val="22"/>
                <w:szCs w:val="22"/>
                <w:lang w:bidi="ar"/>
              </w:rPr>
              <w:t xml:space="preserve">1 </w:t>
            </w:r>
            <w:r>
              <w:rPr>
                <w:rFonts w:ascii="宋体" w:hAnsi="宋体" w:cs="宋体" w:hint="eastAsia"/>
                <w:color w:val="000000"/>
                <w:kern w:val="0"/>
                <w:sz w:val="22"/>
                <w:szCs w:val="22"/>
                <w:lang w:bidi="ar"/>
              </w:rPr>
              <w:t>图片上传</w:t>
            </w:r>
            <w:r>
              <w:rPr>
                <w:rFonts w:ascii="宋体" w:hAnsi="宋体" w:cs="宋体"/>
                <w:color w:val="000000"/>
                <w:sz w:val="22"/>
                <w:szCs w:val="22"/>
              </w:rPr>
              <w:t xml:space="preserve"> </w:t>
            </w:r>
          </w:p>
        </w:tc>
      </w:tr>
      <w:tr w:rsidR="00E876C3" w:rsidTr="003816D6">
        <w:trPr>
          <w:trHeight w:val="1314"/>
        </w:trPr>
        <w:tc>
          <w:tcPr>
            <w:tcW w:w="1440" w:type="dxa"/>
            <w:vMerge/>
            <w:tcBorders>
              <w:left w:val="single" w:sz="4" w:space="0" w:color="000000"/>
              <w:bottom w:val="nil"/>
              <w:right w:val="single" w:sz="4" w:space="0" w:color="000000"/>
            </w:tcBorders>
            <w:shd w:val="clear" w:color="auto" w:fill="auto"/>
            <w:noWrap/>
            <w:tcMar>
              <w:top w:w="12" w:type="dxa"/>
              <w:left w:w="12" w:type="dxa"/>
              <w:right w:w="12" w:type="dxa"/>
            </w:tcMar>
            <w:vAlign w:val="center"/>
          </w:tcPr>
          <w:p w:rsidR="00E876C3" w:rsidRDefault="00E876C3">
            <w:pPr>
              <w:jc w:val="left"/>
              <w:rPr>
                <w:rFonts w:ascii="宋体" w:hAnsi="宋体" w:cs="宋体"/>
                <w:color w:val="000000"/>
                <w:sz w:val="22"/>
                <w:szCs w:val="22"/>
              </w:rPr>
            </w:pPr>
          </w:p>
        </w:tc>
        <w:tc>
          <w:tcPr>
            <w:tcW w:w="2724" w:type="dxa"/>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E876C3" w:rsidRDefault="00E876C3">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2发布消息成功</w:t>
            </w:r>
          </w:p>
        </w:tc>
      </w:tr>
      <w:tr w:rsidR="00E876C3" w:rsidTr="003816D6">
        <w:trPr>
          <w:trHeight w:val="312"/>
        </w:trPr>
        <w:tc>
          <w:tcPr>
            <w:tcW w:w="1440" w:type="dxa"/>
            <w:vMerge/>
            <w:tcBorders>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E876C3" w:rsidRDefault="00E876C3">
            <w:pPr>
              <w:widowControl/>
              <w:jc w:val="left"/>
              <w:textAlignment w:val="center"/>
              <w:rPr>
                <w:rFonts w:ascii="宋体" w:hAnsi="宋体" w:cs="宋体"/>
                <w:color w:val="000000"/>
                <w:kern w:val="0"/>
                <w:szCs w:val="21"/>
                <w:lang w:bidi="ar"/>
              </w:rPr>
            </w:pPr>
          </w:p>
        </w:tc>
        <w:tc>
          <w:tcPr>
            <w:tcW w:w="2724" w:type="dxa"/>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E876C3" w:rsidRDefault="00E876C3">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w:t>
            </w:r>
          </w:p>
        </w:tc>
      </w:tr>
      <w:tr w:rsidR="00C422FD">
        <w:trPr>
          <w:trHeight w:val="312"/>
        </w:trPr>
        <w:tc>
          <w:tcPr>
            <w:tcW w:w="1440" w:type="dxa"/>
            <w:vMerge w:val="restart"/>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616FD4">
            <w:pPr>
              <w:widowControl/>
              <w:jc w:val="left"/>
              <w:textAlignment w:val="center"/>
              <w:rPr>
                <w:rFonts w:ascii="宋体" w:hAnsi="宋体" w:cs="宋体"/>
                <w:color w:val="000000"/>
                <w:szCs w:val="21"/>
              </w:rPr>
            </w:pPr>
            <w:r>
              <w:rPr>
                <w:rFonts w:ascii="宋体" w:hAnsi="宋体" w:cs="宋体" w:hint="eastAsia"/>
                <w:color w:val="000000"/>
                <w:kern w:val="0"/>
                <w:szCs w:val="21"/>
                <w:lang w:bidi="ar"/>
              </w:rPr>
              <w:t>3.</w:t>
            </w:r>
            <w:r w:rsidR="00E876C3">
              <w:rPr>
                <w:rFonts w:ascii="宋体" w:hAnsi="宋体" w:cs="宋体" w:hint="eastAsia"/>
                <w:color w:val="000000"/>
                <w:kern w:val="0"/>
                <w:szCs w:val="21"/>
                <w:lang w:bidi="ar"/>
              </w:rPr>
              <w:t>我的界面</w:t>
            </w:r>
          </w:p>
        </w:tc>
        <w:tc>
          <w:tcPr>
            <w:tcW w:w="2724" w:type="dxa"/>
            <w:vMerge w:val="restart"/>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616FD4">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3.1</w:t>
            </w:r>
            <w:r w:rsidR="00E876C3">
              <w:rPr>
                <w:rFonts w:ascii="宋体" w:hAnsi="宋体" w:cs="宋体"/>
                <w:color w:val="000000"/>
                <w:sz w:val="22"/>
                <w:szCs w:val="22"/>
              </w:rPr>
              <w:t xml:space="preserve"> </w:t>
            </w:r>
            <w:r w:rsidR="00E876C3">
              <w:rPr>
                <w:rFonts w:ascii="宋体" w:hAnsi="宋体" w:cs="宋体" w:hint="eastAsia"/>
                <w:color w:val="000000"/>
                <w:sz w:val="22"/>
                <w:szCs w:val="22"/>
              </w:rPr>
              <w:t>收藏内容有显示</w:t>
            </w: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val="restart"/>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616FD4">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3.2</w:t>
            </w:r>
            <w:r w:rsidR="00E876C3">
              <w:rPr>
                <w:rFonts w:ascii="宋体" w:hAnsi="宋体" w:cs="宋体"/>
                <w:color w:val="000000"/>
                <w:sz w:val="22"/>
                <w:szCs w:val="22"/>
              </w:rPr>
              <w:t xml:space="preserve"> </w:t>
            </w:r>
            <w:r w:rsidR="00E876C3">
              <w:rPr>
                <w:rFonts w:ascii="宋体" w:hAnsi="宋体" w:cs="宋体" w:hint="eastAsia"/>
                <w:color w:val="000000"/>
                <w:sz w:val="22"/>
                <w:szCs w:val="22"/>
              </w:rPr>
              <w:t>历史发布有显示</w:t>
            </w: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Cs w:val="21"/>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c>
          <w:tcPr>
            <w:tcW w:w="2724" w:type="dxa"/>
            <w:vMerge w:val="restart"/>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widowControl/>
              <w:jc w:val="left"/>
              <w:textAlignment w:val="center"/>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r w:rsidR="00C422FD">
        <w:trPr>
          <w:trHeight w:val="312"/>
        </w:trPr>
        <w:tc>
          <w:tcPr>
            <w:tcW w:w="1440"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c>
          <w:tcPr>
            <w:tcW w:w="2724" w:type="dxa"/>
            <w:vMerge/>
            <w:tcBorders>
              <w:top w:val="single" w:sz="4" w:space="0" w:color="000000"/>
              <w:left w:val="single" w:sz="4" w:space="0" w:color="000000"/>
              <w:bottom w:val="single" w:sz="4" w:space="0" w:color="000000"/>
              <w:right w:val="single" w:sz="4" w:space="0" w:color="000000"/>
            </w:tcBorders>
            <w:shd w:val="clear" w:color="auto" w:fill="auto"/>
            <w:noWrap/>
            <w:tcMar>
              <w:top w:w="12" w:type="dxa"/>
              <w:left w:w="12" w:type="dxa"/>
              <w:right w:w="12" w:type="dxa"/>
            </w:tcMar>
            <w:vAlign w:val="center"/>
          </w:tcPr>
          <w:p w:rsidR="00C422FD" w:rsidRDefault="00C422FD">
            <w:pPr>
              <w:jc w:val="left"/>
              <w:rPr>
                <w:rFonts w:ascii="宋体" w:hAnsi="宋体" w:cs="宋体"/>
                <w:color w:val="000000"/>
                <w:sz w:val="22"/>
                <w:szCs w:val="22"/>
              </w:rPr>
            </w:pPr>
          </w:p>
        </w:tc>
      </w:tr>
    </w:tbl>
    <w:p w:rsidR="00C422FD" w:rsidRDefault="00C422FD"/>
    <w:p w:rsidR="00C422FD" w:rsidRDefault="00C422FD">
      <w:pPr>
        <w:rPr>
          <w:color w:val="D0CECE"/>
        </w:rPr>
      </w:pPr>
    </w:p>
    <w:p w:rsidR="00C422FD" w:rsidRDefault="00C422FD">
      <w:pPr>
        <w:rPr>
          <w:color w:val="D0CECE"/>
        </w:rPr>
      </w:pPr>
    </w:p>
    <w:p w:rsidR="00C422FD" w:rsidRDefault="00C422FD">
      <w:pPr>
        <w:pStyle w:val="2"/>
      </w:pPr>
      <w:bookmarkStart w:id="206" w:name="_Toc235847589"/>
      <w:bookmarkStart w:id="207" w:name="_Toc10375724"/>
    </w:p>
    <w:p w:rsidR="00C422FD" w:rsidRDefault="00616FD4">
      <w:pPr>
        <w:pStyle w:val="2"/>
      </w:pPr>
      <w:bookmarkStart w:id="208" w:name="_Toc16654_WPSOffice_Level3"/>
      <w:r>
        <w:rPr>
          <w:rFonts w:hint="eastAsia"/>
        </w:rPr>
        <w:t>4.3</w:t>
      </w:r>
      <w:r>
        <w:rPr>
          <w:rFonts w:hint="eastAsia"/>
        </w:rPr>
        <w:t>测试用例</w:t>
      </w:r>
      <w:bookmarkEnd w:id="206"/>
      <w:bookmarkEnd w:id="207"/>
      <w:bookmarkEnd w:id="208"/>
    </w:p>
    <w:p w:rsidR="00C422FD" w:rsidRDefault="00C422FD">
      <w:pPr>
        <w:rPr>
          <w:color w:val="D0CECE"/>
        </w:rPr>
      </w:pPr>
    </w:p>
    <w:p w:rsidR="00C422FD" w:rsidRDefault="00616FD4">
      <w:pPr>
        <w:rPr>
          <w:color w:val="D0CECE"/>
        </w:rPr>
      </w:pPr>
      <w:r>
        <w:rPr>
          <w:noProof/>
        </w:rPr>
        <w:drawing>
          <wp:inline distT="0" distB="0" distL="114300" distR="114300">
            <wp:extent cx="5328285" cy="4114800"/>
            <wp:effectExtent l="0" t="0" r="5715"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2"/>
                    <a:stretch>
                      <a:fillRect/>
                    </a:stretch>
                  </pic:blipFill>
                  <pic:spPr>
                    <a:xfrm>
                      <a:off x="0" y="0"/>
                      <a:ext cx="5328285" cy="4114800"/>
                    </a:xfrm>
                    <a:prstGeom prst="rect">
                      <a:avLst/>
                    </a:prstGeom>
                    <a:noFill/>
                    <a:ln>
                      <a:noFill/>
                    </a:ln>
                  </pic:spPr>
                </pic:pic>
              </a:graphicData>
            </a:graphic>
          </wp:inline>
        </w:drawing>
      </w:r>
    </w:p>
    <w:p w:rsidR="00C422FD" w:rsidRDefault="00616FD4">
      <w:pPr>
        <w:pStyle w:val="1"/>
      </w:pPr>
      <w:bookmarkStart w:id="209" w:name="_Toc10375725"/>
      <w:bookmarkStart w:id="210" w:name="_Toc235847590"/>
      <w:bookmarkStart w:id="211" w:name="_Toc8309_WPSOffice_Level2"/>
      <w:r>
        <w:rPr>
          <w:rFonts w:hint="eastAsia"/>
        </w:rPr>
        <w:t>5</w:t>
      </w:r>
      <w:r>
        <w:rPr>
          <w:rFonts w:hint="eastAsia"/>
        </w:rPr>
        <w:t>测试进度表</w:t>
      </w:r>
      <w:bookmarkEnd w:id="209"/>
      <w:bookmarkEnd w:id="210"/>
      <w:bookmarkEnd w:id="211"/>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59"/>
        <w:gridCol w:w="730"/>
        <w:gridCol w:w="1476"/>
        <w:gridCol w:w="1128"/>
        <w:gridCol w:w="1060"/>
        <w:gridCol w:w="1418"/>
      </w:tblGrid>
      <w:tr w:rsidR="00C422FD">
        <w:tc>
          <w:tcPr>
            <w:tcW w:w="709" w:type="dxa"/>
          </w:tcPr>
          <w:p w:rsidR="00C422FD" w:rsidRDefault="00616FD4">
            <w:bookmarkStart w:id="212" w:name="_Toc10375726"/>
            <w:bookmarkStart w:id="213" w:name="_Toc235847591"/>
            <w:r>
              <w:rPr>
                <w:rFonts w:hint="eastAsia"/>
              </w:rPr>
              <w:t>编号</w:t>
            </w:r>
          </w:p>
        </w:tc>
        <w:tc>
          <w:tcPr>
            <w:tcW w:w="1559" w:type="dxa"/>
          </w:tcPr>
          <w:p w:rsidR="00C422FD" w:rsidRDefault="00616FD4">
            <w:r>
              <w:rPr>
                <w:rFonts w:hint="eastAsia"/>
              </w:rPr>
              <w:t>测试类型</w:t>
            </w:r>
          </w:p>
        </w:tc>
        <w:tc>
          <w:tcPr>
            <w:tcW w:w="730" w:type="dxa"/>
          </w:tcPr>
          <w:p w:rsidR="00C422FD" w:rsidRDefault="00616FD4">
            <w:r>
              <w:rPr>
                <w:rFonts w:hint="eastAsia"/>
              </w:rPr>
              <w:t>机型</w:t>
            </w:r>
          </w:p>
        </w:tc>
        <w:tc>
          <w:tcPr>
            <w:tcW w:w="1476" w:type="dxa"/>
          </w:tcPr>
          <w:p w:rsidR="00C422FD" w:rsidRDefault="00616FD4">
            <w:r>
              <w:rPr>
                <w:rFonts w:hint="eastAsia"/>
              </w:rPr>
              <w:t>测试日期时间</w:t>
            </w:r>
          </w:p>
        </w:tc>
        <w:tc>
          <w:tcPr>
            <w:tcW w:w="1128" w:type="dxa"/>
          </w:tcPr>
          <w:p w:rsidR="00C422FD" w:rsidRDefault="00616FD4">
            <w:r>
              <w:rPr>
                <w:rFonts w:hint="eastAsia"/>
              </w:rPr>
              <w:t>测试地点</w:t>
            </w:r>
          </w:p>
        </w:tc>
        <w:tc>
          <w:tcPr>
            <w:tcW w:w="1060" w:type="dxa"/>
          </w:tcPr>
          <w:p w:rsidR="00C422FD" w:rsidRDefault="00616FD4">
            <w:r>
              <w:rPr>
                <w:rFonts w:hint="eastAsia"/>
              </w:rPr>
              <w:t>执行人</w:t>
            </w:r>
          </w:p>
        </w:tc>
        <w:tc>
          <w:tcPr>
            <w:tcW w:w="1418" w:type="dxa"/>
          </w:tcPr>
          <w:p w:rsidR="00C422FD" w:rsidRDefault="00616FD4">
            <w:r>
              <w:rPr>
                <w:rFonts w:hint="eastAsia"/>
              </w:rPr>
              <w:t>见证者</w:t>
            </w:r>
          </w:p>
        </w:tc>
      </w:tr>
      <w:tr w:rsidR="00C422FD">
        <w:tc>
          <w:tcPr>
            <w:tcW w:w="709" w:type="dxa"/>
          </w:tcPr>
          <w:p w:rsidR="00C422FD" w:rsidRDefault="00616FD4">
            <w:r>
              <w:rPr>
                <w:rFonts w:hint="eastAsia"/>
              </w:rPr>
              <w:t>01</w:t>
            </w:r>
          </w:p>
        </w:tc>
        <w:tc>
          <w:tcPr>
            <w:tcW w:w="1559" w:type="dxa"/>
          </w:tcPr>
          <w:p w:rsidR="00C422FD" w:rsidRDefault="00616FD4">
            <w:r>
              <w:rPr>
                <w:rFonts w:hint="eastAsia"/>
              </w:rPr>
              <w:t>单元测试</w:t>
            </w:r>
          </w:p>
        </w:tc>
        <w:tc>
          <w:tcPr>
            <w:tcW w:w="730" w:type="dxa"/>
          </w:tcPr>
          <w:p w:rsidR="00C422FD" w:rsidRDefault="00C422FD"/>
        </w:tc>
        <w:tc>
          <w:tcPr>
            <w:tcW w:w="1476" w:type="dxa"/>
          </w:tcPr>
          <w:p w:rsidR="00C422FD" w:rsidRDefault="00C422FD"/>
        </w:tc>
        <w:tc>
          <w:tcPr>
            <w:tcW w:w="1128" w:type="dxa"/>
          </w:tcPr>
          <w:p w:rsidR="00C422FD" w:rsidRDefault="00C422FD"/>
        </w:tc>
        <w:tc>
          <w:tcPr>
            <w:tcW w:w="1060" w:type="dxa"/>
          </w:tcPr>
          <w:p w:rsidR="00C422FD" w:rsidRDefault="00C422FD"/>
        </w:tc>
        <w:tc>
          <w:tcPr>
            <w:tcW w:w="1418" w:type="dxa"/>
          </w:tcPr>
          <w:p w:rsidR="00C422FD" w:rsidRDefault="00C422FD"/>
        </w:tc>
      </w:tr>
      <w:tr w:rsidR="00C422FD">
        <w:tc>
          <w:tcPr>
            <w:tcW w:w="709" w:type="dxa"/>
          </w:tcPr>
          <w:p w:rsidR="00C422FD" w:rsidRDefault="00616FD4">
            <w:r>
              <w:rPr>
                <w:rFonts w:hint="eastAsia"/>
              </w:rPr>
              <w:t>02</w:t>
            </w:r>
          </w:p>
        </w:tc>
        <w:tc>
          <w:tcPr>
            <w:tcW w:w="1559" w:type="dxa"/>
          </w:tcPr>
          <w:p w:rsidR="00C422FD" w:rsidRDefault="00616FD4">
            <w:r>
              <w:rPr>
                <w:rFonts w:hint="eastAsia"/>
              </w:rPr>
              <w:t>集成测试</w:t>
            </w:r>
          </w:p>
        </w:tc>
        <w:tc>
          <w:tcPr>
            <w:tcW w:w="730" w:type="dxa"/>
          </w:tcPr>
          <w:p w:rsidR="00C422FD" w:rsidRDefault="00C422FD"/>
        </w:tc>
        <w:tc>
          <w:tcPr>
            <w:tcW w:w="1476" w:type="dxa"/>
          </w:tcPr>
          <w:p w:rsidR="00C422FD" w:rsidRDefault="00C422FD"/>
        </w:tc>
        <w:tc>
          <w:tcPr>
            <w:tcW w:w="1128" w:type="dxa"/>
          </w:tcPr>
          <w:p w:rsidR="00C422FD" w:rsidRDefault="00C422FD"/>
        </w:tc>
        <w:tc>
          <w:tcPr>
            <w:tcW w:w="1060" w:type="dxa"/>
          </w:tcPr>
          <w:p w:rsidR="00C422FD" w:rsidRDefault="00C422FD"/>
        </w:tc>
        <w:tc>
          <w:tcPr>
            <w:tcW w:w="1418" w:type="dxa"/>
          </w:tcPr>
          <w:p w:rsidR="00C422FD" w:rsidRDefault="00C422FD"/>
        </w:tc>
      </w:tr>
      <w:tr w:rsidR="00C422FD">
        <w:tc>
          <w:tcPr>
            <w:tcW w:w="709" w:type="dxa"/>
          </w:tcPr>
          <w:p w:rsidR="00C422FD" w:rsidRDefault="00616FD4">
            <w:r>
              <w:rPr>
                <w:rFonts w:hint="eastAsia"/>
              </w:rPr>
              <w:t>03</w:t>
            </w:r>
          </w:p>
        </w:tc>
        <w:tc>
          <w:tcPr>
            <w:tcW w:w="1559" w:type="dxa"/>
          </w:tcPr>
          <w:p w:rsidR="00C422FD" w:rsidRDefault="00616FD4">
            <w:r>
              <w:rPr>
                <w:rFonts w:hint="eastAsia"/>
              </w:rPr>
              <w:t>系统测试</w:t>
            </w:r>
          </w:p>
        </w:tc>
        <w:tc>
          <w:tcPr>
            <w:tcW w:w="730" w:type="dxa"/>
          </w:tcPr>
          <w:p w:rsidR="00C422FD" w:rsidRDefault="00C422FD"/>
        </w:tc>
        <w:tc>
          <w:tcPr>
            <w:tcW w:w="1476" w:type="dxa"/>
          </w:tcPr>
          <w:p w:rsidR="00C422FD" w:rsidRDefault="00C422FD"/>
        </w:tc>
        <w:tc>
          <w:tcPr>
            <w:tcW w:w="1128" w:type="dxa"/>
          </w:tcPr>
          <w:p w:rsidR="00C422FD" w:rsidRDefault="00C422FD"/>
        </w:tc>
        <w:tc>
          <w:tcPr>
            <w:tcW w:w="1060" w:type="dxa"/>
          </w:tcPr>
          <w:p w:rsidR="00C422FD" w:rsidRDefault="00C422FD"/>
        </w:tc>
        <w:tc>
          <w:tcPr>
            <w:tcW w:w="1418" w:type="dxa"/>
          </w:tcPr>
          <w:p w:rsidR="00C422FD" w:rsidRDefault="00C422FD"/>
        </w:tc>
      </w:tr>
      <w:tr w:rsidR="00C422FD">
        <w:tc>
          <w:tcPr>
            <w:tcW w:w="709" w:type="dxa"/>
          </w:tcPr>
          <w:p w:rsidR="00C422FD" w:rsidRDefault="00616FD4">
            <w:r>
              <w:rPr>
                <w:rFonts w:hint="eastAsia"/>
              </w:rPr>
              <w:t>04</w:t>
            </w:r>
          </w:p>
        </w:tc>
        <w:tc>
          <w:tcPr>
            <w:tcW w:w="1559" w:type="dxa"/>
          </w:tcPr>
          <w:p w:rsidR="00C422FD" w:rsidRDefault="00616FD4">
            <w:r>
              <w:rPr>
                <w:rFonts w:hint="eastAsia"/>
              </w:rPr>
              <w:t>确认测试</w:t>
            </w:r>
          </w:p>
        </w:tc>
        <w:tc>
          <w:tcPr>
            <w:tcW w:w="730" w:type="dxa"/>
          </w:tcPr>
          <w:p w:rsidR="00C422FD" w:rsidRDefault="00C422FD"/>
        </w:tc>
        <w:tc>
          <w:tcPr>
            <w:tcW w:w="1476" w:type="dxa"/>
          </w:tcPr>
          <w:p w:rsidR="00C422FD" w:rsidRDefault="00C422FD"/>
        </w:tc>
        <w:tc>
          <w:tcPr>
            <w:tcW w:w="1128" w:type="dxa"/>
          </w:tcPr>
          <w:p w:rsidR="00C422FD" w:rsidRDefault="00C422FD"/>
        </w:tc>
        <w:tc>
          <w:tcPr>
            <w:tcW w:w="1060" w:type="dxa"/>
          </w:tcPr>
          <w:p w:rsidR="00C422FD" w:rsidRDefault="00C422FD"/>
        </w:tc>
        <w:tc>
          <w:tcPr>
            <w:tcW w:w="1418" w:type="dxa"/>
          </w:tcPr>
          <w:p w:rsidR="00C422FD" w:rsidRDefault="00C422FD"/>
        </w:tc>
      </w:tr>
    </w:tbl>
    <w:p w:rsidR="00C422FD" w:rsidRDefault="00616FD4">
      <w:pPr>
        <w:pStyle w:val="1"/>
      </w:pPr>
      <w:bookmarkStart w:id="214" w:name="_Toc27375_WPSOffice_Level2"/>
      <w:r>
        <w:rPr>
          <w:rFonts w:hint="eastAsia"/>
        </w:rPr>
        <w:t>6</w:t>
      </w:r>
      <w:r>
        <w:rPr>
          <w:rFonts w:hint="eastAsia"/>
        </w:rPr>
        <w:t>需求的可追踪性</w:t>
      </w:r>
      <w:bookmarkEnd w:id="212"/>
      <w:bookmarkEnd w:id="213"/>
      <w:bookmarkEnd w:id="214"/>
    </w:p>
    <w:p w:rsidR="00C422FD" w:rsidRDefault="00616FD4">
      <w:pPr>
        <w:rPr>
          <w:color w:val="D0CECE"/>
        </w:rPr>
      </w:pPr>
      <w:r>
        <w:rPr>
          <w:rFonts w:hint="eastAsia"/>
          <w:color w:val="D0CECE"/>
        </w:rPr>
        <w:t>本章应包括：</w:t>
      </w:r>
    </w:p>
    <w:p w:rsidR="00C422FD" w:rsidRDefault="00616FD4">
      <w:pPr>
        <w:rPr>
          <w:color w:val="D0CECE"/>
        </w:rPr>
      </w:pPr>
      <w:r>
        <w:rPr>
          <w:rFonts w:hint="eastAsia"/>
          <w:color w:val="D0CECE"/>
        </w:rPr>
        <w:t>a.</w:t>
      </w:r>
      <w:r>
        <w:rPr>
          <w:rFonts w:hint="eastAsia"/>
          <w:color w:val="D0CECE"/>
        </w:rPr>
        <w:t>从本计划所标识的每个测试到它所涉及的</w:t>
      </w:r>
      <w:r>
        <w:rPr>
          <w:rFonts w:hint="eastAsia"/>
          <w:color w:val="D0CECE"/>
        </w:rPr>
        <w:t>CSCI</w:t>
      </w:r>
      <w:r>
        <w:rPr>
          <w:rFonts w:hint="eastAsia"/>
          <w:color w:val="D0CECE"/>
        </w:rPr>
        <w:t>需求和</w:t>
      </w:r>
      <w:r>
        <w:rPr>
          <w:rFonts w:hint="eastAsia"/>
          <w:color w:val="D0CECE"/>
        </w:rPr>
        <w:t>(</w:t>
      </w:r>
      <w:r>
        <w:rPr>
          <w:rFonts w:hint="eastAsia"/>
          <w:color w:val="D0CECE"/>
        </w:rPr>
        <w:t>若适用</w:t>
      </w:r>
      <w:r>
        <w:rPr>
          <w:rFonts w:hint="eastAsia"/>
          <w:color w:val="D0CECE"/>
        </w:rPr>
        <w:t>)</w:t>
      </w:r>
      <w:r>
        <w:rPr>
          <w:rFonts w:hint="eastAsia"/>
          <w:color w:val="D0CECE"/>
        </w:rPr>
        <w:t>软件系统需求的可追踪性</w:t>
      </w:r>
      <w:r>
        <w:rPr>
          <w:rFonts w:hint="eastAsia"/>
          <w:color w:val="D0CECE"/>
        </w:rPr>
        <w:t>(</w:t>
      </w:r>
      <w:r>
        <w:rPr>
          <w:rFonts w:hint="eastAsia"/>
          <w:color w:val="D0CECE"/>
        </w:rPr>
        <w:t>此可追踪性亦可在</w:t>
      </w:r>
      <w:r>
        <w:rPr>
          <w:rFonts w:hint="eastAsia"/>
          <w:color w:val="D0CECE"/>
        </w:rPr>
        <w:t>4.2.x.y</w:t>
      </w:r>
      <w:r>
        <w:rPr>
          <w:rFonts w:hint="eastAsia"/>
          <w:color w:val="D0CECE"/>
        </w:rPr>
        <w:t>中提供，而在此引用</w:t>
      </w:r>
      <w:r>
        <w:rPr>
          <w:rFonts w:hint="eastAsia"/>
          <w:color w:val="D0CECE"/>
        </w:rPr>
        <w:t>)</w:t>
      </w:r>
      <w:r>
        <w:rPr>
          <w:rFonts w:hint="eastAsia"/>
          <w:color w:val="D0CECE"/>
        </w:rPr>
        <w:t>。</w:t>
      </w:r>
    </w:p>
    <w:p w:rsidR="00C422FD" w:rsidRDefault="00616FD4">
      <w:pPr>
        <w:rPr>
          <w:color w:val="D0CECE"/>
        </w:rPr>
      </w:pPr>
      <w:r>
        <w:rPr>
          <w:rFonts w:hint="eastAsia"/>
          <w:color w:val="D0CECE"/>
        </w:rPr>
        <w:t>b.</w:t>
      </w:r>
      <w:r>
        <w:rPr>
          <w:rFonts w:hint="eastAsia"/>
          <w:color w:val="D0CECE"/>
        </w:rPr>
        <w:t>从本测试计划所覆盖的每个</w:t>
      </w:r>
      <w:r>
        <w:rPr>
          <w:rFonts w:hint="eastAsia"/>
          <w:color w:val="D0CECE"/>
        </w:rPr>
        <w:t>CSCI</w:t>
      </w:r>
      <w:r>
        <w:rPr>
          <w:rFonts w:hint="eastAsia"/>
          <w:color w:val="D0CECE"/>
        </w:rPr>
        <w:t>需求和</w:t>
      </w:r>
      <w:r>
        <w:rPr>
          <w:rFonts w:hint="eastAsia"/>
          <w:color w:val="D0CECE"/>
        </w:rPr>
        <w:t>(</w:t>
      </w:r>
      <w:r>
        <w:rPr>
          <w:rFonts w:hint="eastAsia"/>
          <w:color w:val="D0CECE"/>
        </w:rPr>
        <w:t>若适用</w:t>
      </w:r>
      <w:r>
        <w:rPr>
          <w:rFonts w:hint="eastAsia"/>
          <w:color w:val="D0CECE"/>
        </w:rPr>
        <w:t>)</w:t>
      </w:r>
      <w:r>
        <w:rPr>
          <w:rFonts w:hint="eastAsia"/>
          <w:color w:val="D0CECE"/>
        </w:rPr>
        <w:t>软件系统需求到针对它的测试的可追踪性。这种可追踪性应覆盖所有适用的软件需求规格说明</w:t>
      </w:r>
      <w:r>
        <w:rPr>
          <w:rFonts w:hint="eastAsia"/>
          <w:color w:val="D0CECE"/>
        </w:rPr>
        <w:t>(SRS)</w:t>
      </w:r>
      <w:r>
        <w:rPr>
          <w:rFonts w:hint="eastAsia"/>
          <w:color w:val="D0CECE"/>
        </w:rPr>
        <w:t>和相关接口需求规格说明</w:t>
      </w:r>
      <w:r>
        <w:rPr>
          <w:rFonts w:hint="eastAsia"/>
          <w:color w:val="D0CECE"/>
        </w:rPr>
        <w:t>(IRS)</w:t>
      </w:r>
      <w:r>
        <w:rPr>
          <w:rFonts w:hint="eastAsia"/>
          <w:color w:val="D0CECE"/>
        </w:rPr>
        <w:t>中的</w:t>
      </w:r>
      <w:r>
        <w:rPr>
          <w:rFonts w:hint="eastAsia"/>
          <w:color w:val="D0CECE"/>
        </w:rPr>
        <w:t>CSCI</w:t>
      </w:r>
      <w:r>
        <w:rPr>
          <w:rFonts w:hint="eastAsia"/>
          <w:color w:val="D0CECE"/>
        </w:rPr>
        <w:t>需求，对于软件系统，还应覆盖所有适用的系统</w:t>
      </w:r>
      <w:r>
        <w:rPr>
          <w:rFonts w:hint="eastAsia"/>
          <w:color w:val="D0CECE"/>
        </w:rPr>
        <w:t>/</w:t>
      </w:r>
      <w:r>
        <w:rPr>
          <w:rFonts w:hint="eastAsia"/>
          <w:color w:val="D0CECE"/>
        </w:rPr>
        <w:t>子系统规格说明</w:t>
      </w:r>
      <w:r>
        <w:rPr>
          <w:rFonts w:hint="eastAsia"/>
          <w:color w:val="D0CECE"/>
        </w:rPr>
        <w:t>(SSS)</w:t>
      </w:r>
      <w:r>
        <w:rPr>
          <w:rFonts w:hint="eastAsia"/>
          <w:color w:val="D0CECE"/>
        </w:rPr>
        <w:t>及相关系统级</w:t>
      </w:r>
      <w:r>
        <w:rPr>
          <w:rFonts w:hint="eastAsia"/>
          <w:color w:val="D0CECE"/>
        </w:rPr>
        <w:t>IRS</w:t>
      </w:r>
      <w:r>
        <w:rPr>
          <w:rFonts w:hint="eastAsia"/>
          <w:color w:val="D0CECE"/>
        </w:rPr>
        <w:t>中的系统需求。</w:t>
      </w:r>
    </w:p>
    <w:p w:rsidR="00C422FD" w:rsidRDefault="00616FD4">
      <w:pPr>
        <w:pStyle w:val="1"/>
      </w:pPr>
      <w:bookmarkStart w:id="215" w:name="_Toc235847592"/>
      <w:bookmarkStart w:id="216" w:name="_Toc10375727"/>
      <w:bookmarkStart w:id="217" w:name="_Toc22574_WPSOffice_Level2"/>
      <w:r>
        <w:rPr>
          <w:rFonts w:hint="eastAsia"/>
        </w:rPr>
        <w:t>7</w:t>
      </w:r>
      <w:r>
        <w:rPr>
          <w:rFonts w:hint="eastAsia"/>
        </w:rPr>
        <w:t>评价</w:t>
      </w:r>
      <w:bookmarkEnd w:id="215"/>
      <w:bookmarkEnd w:id="216"/>
      <w:bookmarkEnd w:id="217"/>
    </w:p>
    <w:p w:rsidR="00C422FD" w:rsidRDefault="00616FD4">
      <w:pPr>
        <w:pStyle w:val="2"/>
      </w:pPr>
      <w:bookmarkStart w:id="218" w:name="_Toc1565_WPSOffice_Level3"/>
      <w:bookmarkStart w:id="219" w:name="_Toc10375728"/>
      <w:bookmarkStart w:id="220" w:name="_Toc235847593"/>
      <w:r>
        <w:rPr>
          <w:rFonts w:hint="eastAsia"/>
        </w:rPr>
        <w:t>7.1</w:t>
      </w:r>
      <w:r>
        <w:rPr>
          <w:rFonts w:hint="eastAsia"/>
        </w:rPr>
        <w:t>评价准则</w:t>
      </w:r>
      <w:bookmarkEnd w:id="218"/>
      <w:bookmarkEnd w:id="219"/>
      <w:bookmarkEnd w:id="220"/>
    </w:p>
    <w:p w:rsidR="00C422FD" w:rsidRDefault="00616FD4">
      <w:r>
        <w:rPr>
          <w:rFonts w:hint="eastAsia"/>
        </w:rPr>
        <w:t>1</w:t>
      </w:r>
      <w:r>
        <w:rPr>
          <w:rFonts w:hint="eastAsia"/>
        </w:rPr>
        <w:t>、程序能否正常运行</w:t>
      </w:r>
    </w:p>
    <w:p w:rsidR="00C422FD" w:rsidRDefault="00616FD4">
      <w:r>
        <w:rPr>
          <w:rFonts w:hint="eastAsia"/>
        </w:rPr>
        <w:t>2</w:t>
      </w:r>
      <w:r>
        <w:rPr>
          <w:rFonts w:hint="eastAsia"/>
        </w:rPr>
        <w:t>、程序的可运行功能是否符合用户的需求</w:t>
      </w:r>
    </w:p>
    <w:p w:rsidR="00C422FD" w:rsidRDefault="00616FD4">
      <w:r>
        <w:rPr>
          <w:rFonts w:hint="eastAsia"/>
        </w:rPr>
        <w:t>3</w:t>
      </w:r>
      <w:r>
        <w:rPr>
          <w:rFonts w:hint="eastAsia"/>
        </w:rPr>
        <w:t>、开发文档是否符合程序</w:t>
      </w:r>
    </w:p>
    <w:p w:rsidR="00C422FD" w:rsidRDefault="00616FD4">
      <w:pPr>
        <w:rPr>
          <w:color w:val="D0CECE"/>
        </w:rPr>
      </w:pPr>
      <w:r>
        <w:rPr>
          <w:rFonts w:hint="eastAsia"/>
        </w:rPr>
        <w:t>4</w:t>
      </w:r>
      <w:r>
        <w:rPr>
          <w:rFonts w:hint="eastAsia"/>
        </w:rPr>
        <w:t>、后续的维护工作是否有计划</w:t>
      </w:r>
    </w:p>
    <w:p w:rsidR="00C422FD" w:rsidRDefault="00616FD4">
      <w:pPr>
        <w:pStyle w:val="2"/>
      </w:pPr>
      <w:bookmarkStart w:id="221" w:name="_Toc235847594"/>
      <w:bookmarkStart w:id="222" w:name="_Toc10375729"/>
      <w:bookmarkStart w:id="223" w:name="_Toc497_WPSOffice_Level3"/>
      <w:r>
        <w:rPr>
          <w:rFonts w:hint="eastAsia"/>
        </w:rPr>
        <w:t>7.2</w:t>
      </w:r>
      <w:r>
        <w:rPr>
          <w:rFonts w:hint="eastAsia"/>
        </w:rPr>
        <w:t>数据处理</w:t>
      </w:r>
      <w:bookmarkEnd w:id="221"/>
      <w:bookmarkEnd w:id="222"/>
      <w:bookmarkEnd w:id="223"/>
    </w:p>
    <w:p w:rsidR="00C422FD" w:rsidRDefault="00616FD4">
      <w:pPr>
        <w:ind w:firstLine="420"/>
      </w:pPr>
      <w:r>
        <w:rPr>
          <w:rFonts w:hint="eastAsia"/>
        </w:rPr>
        <w:t>因为调用的是</w:t>
      </w:r>
      <w:proofErr w:type="gramStart"/>
      <w:r>
        <w:rPr>
          <w:rFonts w:hint="eastAsia"/>
        </w:rPr>
        <w:t>微信开发者工具</w:t>
      </w:r>
      <w:proofErr w:type="gramEnd"/>
      <w:r>
        <w:rPr>
          <w:rFonts w:hint="eastAsia"/>
        </w:rPr>
        <w:t>中提供的云函数，所以为防止后期错误的发生应定期清除一批已完成的球约和冗余的数据。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C422FD">
        <w:tc>
          <w:tcPr>
            <w:tcW w:w="1704" w:type="dxa"/>
            <w:shd w:val="clear" w:color="auto" w:fill="auto"/>
          </w:tcPr>
          <w:p w:rsidR="00C422FD" w:rsidRDefault="00616FD4">
            <w:r>
              <w:rPr>
                <w:rFonts w:hint="eastAsia"/>
              </w:rPr>
              <w:t>测试日期</w:t>
            </w:r>
          </w:p>
        </w:tc>
        <w:tc>
          <w:tcPr>
            <w:tcW w:w="1704" w:type="dxa"/>
            <w:shd w:val="clear" w:color="auto" w:fill="auto"/>
          </w:tcPr>
          <w:p w:rsidR="00C422FD" w:rsidRDefault="00616FD4">
            <w:r>
              <w:rPr>
                <w:rFonts w:hint="eastAsia"/>
              </w:rPr>
              <w:t>程序运行</w:t>
            </w:r>
          </w:p>
        </w:tc>
        <w:tc>
          <w:tcPr>
            <w:tcW w:w="1704" w:type="dxa"/>
            <w:shd w:val="clear" w:color="auto" w:fill="auto"/>
          </w:tcPr>
          <w:p w:rsidR="00C422FD" w:rsidRDefault="00616FD4">
            <w:r>
              <w:rPr>
                <w:rFonts w:hint="eastAsia"/>
              </w:rPr>
              <w:t>用户需求</w:t>
            </w:r>
          </w:p>
        </w:tc>
        <w:tc>
          <w:tcPr>
            <w:tcW w:w="1705" w:type="dxa"/>
            <w:shd w:val="clear" w:color="auto" w:fill="auto"/>
          </w:tcPr>
          <w:p w:rsidR="00C422FD" w:rsidRDefault="00616FD4">
            <w:r>
              <w:rPr>
                <w:rFonts w:hint="eastAsia"/>
              </w:rPr>
              <w:t>开发文档</w:t>
            </w:r>
          </w:p>
        </w:tc>
        <w:tc>
          <w:tcPr>
            <w:tcW w:w="1705" w:type="dxa"/>
            <w:shd w:val="clear" w:color="auto" w:fill="auto"/>
          </w:tcPr>
          <w:p w:rsidR="00C422FD" w:rsidRDefault="00616FD4">
            <w:r>
              <w:rPr>
                <w:rFonts w:hint="eastAsia"/>
              </w:rPr>
              <w:t>维护计划</w:t>
            </w:r>
          </w:p>
        </w:tc>
      </w:tr>
      <w:tr w:rsidR="00C422FD">
        <w:tc>
          <w:tcPr>
            <w:tcW w:w="1704" w:type="dxa"/>
            <w:shd w:val="clear" w:color="auto" w:fill="auto"/>
          </w:tcPr>
          <w:p w:rsidR="00C422FD" w:rsidRDefault="00C422FD"/>
        </w:tc>
        <w:tc>
          <w:tcPr>
            <w:tcW w:w="1704" w:type="dxa"/>
            <w:shd w:val="clear" w:color="auto" w:fill="auto"/>
          </w:tcPr>
          <w:p w:rsidR="00C422FD" w:rsidRDefault="00C422FD"/>
        </w:tc>
        <w:tc>
          <w:tcPr>
            <w:tcW w:w="1704" w:type="dxa"/>
            <w:shd w:val="clear" w:color="auto" w:fill="auto"/>
          </w:tcPr>
          <w:p w:rsidR="00C422FD" w:rsidRDefault="00C422FD"/>
        </w:tc>
        <w:tc>
          <w:tcPr>
            <w:tcW w:w="1705" w:type="dxa"/>
            <w:shd w:val="clear" w:color="auto" w:fill="auto"/>
          </w:tcPr>
          <w:p w:rsidR="00C422FD" w:rsidRDefault="00C422FD"/>
        </w:tc>
        <w:tc>
          <w:tcPr>
            <w:tcW w:w="1705" w:type="dxa"/>
            <w:shd w:val="clear" w:color="auto" w:fill="auto"/>
          </w:tcPr>
          <w:p w:rsidR="00C422FD" w:rsidRDefault="00C422FD"/>
        </w:tc>
      </w:tr>
      <w:tr w:rsidR="00C422FD">
        <w:tc>
          <w:tcPr>
            <w:tcW w:w="1704" w:type="dxa"/>
            <w:shd w:val="clear" w:color="auto" w:fill="auto"/>
          </w:tcPr>
          <w:p w:rsidR="00C422FD" w:rsidRDefault="00C422FD"/>
        </w:tc>
        <w:tc>
          <w:tcPr>
            <w:tcW w:w="1704" w:type="dxa"/>
            <w:shd w:val="clear" w:color="auto" w:fill="auto"/>
          </w:tcPr>
          <w:p w:rsidR="00C422FD" w:rsidRDefault="00C422FD"/>
        </w:tc>
        <w:tc>
          <w:tcPr>
            <w:tcW w:w="1704" w:type="dxa"/>
            <w:shd w:val="clear" w:color="auto" w:fill="auto"/>
          </w:tcPr>
          <w:p w:rsidR="00C422FD" w:rsidRDefault="00C422FD"/>
        </w:tc>
        <w:tc>
          <w:tcPr>
            <w:tcW w:w="1705" w:type="dxa"/>
            <w:shd w:val="clear" w:color="auto" w:fill="auto"/>
          </w:tcPr>
          <w:p w:rsidR="00C422FD" w:rsidRDefault="00C422FD"/>
        </w:tc>
        <w:tc>
          <w:tcPr>
            <w:tcW w:w="1705" w:type="dxa"/>
            <w:shd w:val="clear" w:color="auto" w:fill="auto"/>
          </w:tcPr>
          <w:p w:rsidR="00C422FD" w:rsidRDefault="00C422FD"/>
        </w:tc>
      </w:tr>
    </w:tbl>
    <w:p w:rsidR="00C422FD" w:rsidRDefault="00C422FD">
      <w:pPr>
        <w:ind w:firstLine="420"/>
      </w:pPr>
    </w:p>
    <w:p w:rsidR="00C422FD" w:rsidRDefault="00616FD4">
      <w:pPr>
        <w:pStyle w:val="2"/>
      </w:pPr>
      <w:bookmarkStart w:id="224" w:name="_Toc235847595"/>
      <w:bookmarkStart w:id="225" w:name="_Toc10375730"/>
      <w:bookmarkStart w:id="226" w:name="_Toc4963_WPSOffice_Level3"/>
      <w:r>
        <w:rPr>
          <w:rFonts w:hint="eastAsia"/>
        </w:rPr>
        <w:t>7.3</w:t>
      </w:r>
      <w:r>
        <w:rPr>
          <w:rFonts w:hint="eastAsia"/>
        </w:rPr>
        <w:t>结论</w:t>
      </w:r>
      <w:bookmarkEnd w:id="224"/>
      <w:bookmarkEnd w:id="225"/>
      <w:bookmarkEnd w:id="226"/>
    </w:p>
    <w:p w:rsidR="00C422FD" w:rsidRDefault="00616FD4">
      <w:pPr>
        <w:ind w:firstLine="420"/>
      </w:pPr>
      <w:r>
        <w:rPr>
          <w:rFonts w:hint="eastAsia"/>
        </w:rPr>
        <w:t>经过测试，此小程序具备以上功能点需要进行测试确认。</w:t>
      </w:r>
    </w:p>
    <w:p w:rsidR="00C422FD" w:rsidRDefault="00616FD4">
      <w:pPr>
        <w:pStyle w:val="1"/>
      </w:pPr>
      <w:bookmarkStart w:id="227" w:name="_Toc235847596"/>
      <w:bookmarkStart w:id="228" w:name="_Toc10375731"/>
      <w:bookmarkStart w:id="229" w:name="_Toc6428_WPSOffice_Level2"/>
      <w:r>
        <w:rPr>
          <w:rFonts w:hint="eastAsia"/>
        </w:rPr>
        <w:t>8</w:t>
      </w:r>
      <w:r>
        <w:rPr>
          <w:rFonts w:hint="eastAsia"/>
        </w:rPr>
        <w:t>注解</w:t>
      </w:r>
      <w:bookmarkEnd w:id="227"/>
      <w:bookmarkEnd w:id="228"/>
      <w:bookmarkEnd w:id="229"/>
    </w:p>
    <w:p w:rsidR="00C422FD" w:rsidRDefault="00616FD4">
      <w:r>
        <w:rPr>
          <w:rFonts w:hint="eastAsia"/>
        </w:rPr>
        <w:t>本章应包含有助于理解本文档的一般信息</w:t>
      </w:r>
      <w:r>
        <w:rPr>
          <w:rFonts w:hint="eastAsia"/>
        </w:rPr>
        <w:t>(</w:t>
      </w:r>
      <w:r>
        <w:rPr>
          <w:rFonts w:hint="eastAsia"/>
        </w:rPr>
        <w:t>例如背景信息、词汇表、原理</w:t>
      </w:r>
      <w:r>
        <w:rPr>
          <w:rFonts w:hint="eastAsia"/>
        </w:rPr>
        <w:t>)</w:t>
      </w:r>
      <w:r>
        <w:rPr>
          <w:rFonts w:hint="eastAsia"/>
        </w:rPr>
        <w:t>。本章应包含为理解本文档需要的术语和定义，所有缩略语和它们在文档中的含义的字母序列表。</w:t>
      </w:r>
    </w:p>
    <w:bookmarkEnd w:id="108"/>
    <w:p w:rsidR="00C422FD" w:rsidRDefault="00C422FD"/>
    <w:sectPr w:rsidR="00C422FD">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7F05" w:rsidRDefault="00897F05">
      <w:r>
        <w:separator/>
      </w:r>
    </w:p>
  </w:endnote>
  <w:endnote w:type="continuationSeparator" w:id="0">
    <w:p w:rsidR="00897F05" w:rsidRDefault="00897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altName w:val="苹方-简"/>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6D6" w:rsidRDefault="003816D6">
    <w:pPr>
      <w:pStyle w:val="a5"/>
      <w:jc w:val="both"/>
    </w:pPr>
  </w:p>
  <w:p w:rsidR="003816D6" w:rsidRDefault="003816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7F05" w:rsidRDefault="00897F05">
      <w:r>
        <w:separator/>
      </w:r>
    </w:p>
  </w:footnote>
  <w:footnote w:type="continuationSeparator" w:id="0">
    <w:p w:rsidR="00897F05" w:rsidRDefault="00897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6D6" w:rsidRDefault="003816D6">
    <w:pPr>
      <w:pStyle w:val="a6"/>
      <w:jc w:val="both"/>
    </w:pPr>
    <w:r>
      <w:rPr>
        <w:rFonts w:hint="eastAsia"/>
      </w:rPr>
      <w:t>七、测试计划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79EE8D"/>
    <w:multiLevelType w:val="singleLevel"/>
    <w:tmpl w:val="8379EE8D"/>
    <w:lvl w:ilvl="0">
      <w:start w:val="1"/>
      <w:numFmt w:val="decimal"/>
      <w:suff w:val="nothing"/>
      <w:lvlText w:val="%1、"/>
      <w:lvlJc w:val="left"/>
    </w:lvl>
  </w:abstractNum>
  <w:abstractNum w:abstractNumId="1" w15:restartNumberingAfterBreak="0">
    <w:nsid w:val="8D00AD7C"/>
    <w:multiLevelType w:val="singleLevel"/>
    <w:tmpl w:val="8D00AD7C"/>
    <w:lvl w:ilvl="0">
      <w:start w:val="1"/>
      <w:numFmt w:val="decimal"/>
      <w:suff w:val="nothing"/>
      <w:lvlText w:val="%1、"/>
      <w:lvlJc w:val="left"/>
    </w:lvl>
  </w:abstractNum>
  <w:abstractNum w:abstractNumId="2" w15:restartNumberingAfterBreak="0">
    <w:nsid w:val="A60E2090"/>
    <w:multiLevelType w:val="singleLevel"/>
    <w:tmpl w:val="A60E2090"/>
    <w:lvl w:ilvl="0">
      <w:start w:val="1"/>
      <w:numFmt w:val="decimal"/>
      <w:suff w:val="nothing"/>
      <w:lvlText w:val="%1、"/>
      <w:lvlJc w:val="left"/>
    </w:lvl>
  </w:abstractNum>
  <w:abstractNum w:abstractNumId="3" w15:restartNumberingAfterBreak="0">
    <w:nsid w:val="C551400D"/>
    <w:multiLevelType w:val="singleLevel"/>
    <w:tmpl w:val="C551400D"/>
    <w:lvl w:ilvl="0">
      <w:start w:val="1"/>
      <w:numFmt w:val="decimal"/>
      <w:lvlText w:val="%1."/>
      <w:lvlJc w:val="left"/>
      <w:pPr>
        <w:tabs>
          <w:tab w:val="left" w:pos="312"/>
        </w:tabs>
      </w:pPr>
    </w:lvl>
  </w:abstractNum>
  <w:abstractNum w:abstractNumId="4" w15:restartNumberingAfterBreak="0">
    <w:nsid w:val="DB994A9C"/>
    <w:multiLevelType w:val="singleLevel"/>
    <w:tmpl w:val="DB994A9C"/>
    <w:lvl w:ilvl="0">
      <w:start w:val="1"/>
      <w:numFmt w:val="decimal"/>
      <w:lvlText w:val="%1."/>
      <w:lvlJc w:val="left"/>
      <w:pPr>
        <w:tabs>
          <w:tab w:val="left" w:pos="312"/>
        </w:tabs>
      </w:pPr>
    </w:lvl>
  </w:abstractNum>
  <w:abstractNum w:abstractNumId="5" w15:restartNumberingAfterBreak="0">
    <w:nsid w:val="DD30AC0C"/>
    <w:multiLevelType w:val="singleLevel"/>
    <w:tmpl w:val="DD30AC0C"/>
    <w:lvl w:ilvl="0">
      <w:start w:val="2"/>
      <w:numFmt w:val="decimal"/>
      <w:suff w:val="nothing"/>
      <w:lvlText w:val="%1、"/>
      <w:lvlJc w:val="left"/>
    </w:lvl>
  </w:abstractNum>
  <w:abstractNum w:abstractNumId="6" w15:restartNumberingAfterBreak="0">
    <w:nsid w:val="E6E5EC17"/>
    <w:multiLevelType w:val="singleLevel"/>
    <w:tmpl w:val="E6E5EC17"/>
    <w:lvl w:ilvl="0">
      <w:start w:val="1"/>
      <w:numFmt w:val="decimal"/>
      <w:suff w:val="nothing"/>
      <w:lvlText w:val="%1、"/>
      <w:lvlJc w:val="left"/>
    </w:lvl>
  </w:abstractNum>
  <w:abstractNum w:abstractNumId="7" w15:restartNumberingAfterBreak="0">
    <w:nsid w:val="F074F401"/>
    <w:multiLevelType w:val="singleLevel"/>
    <w:tmpl w:val="F074F401"/>
    <w:lvl w:ilvl="0">
      <w:start w:val="1"/>
      <w:numFmt w:val="decimal"/>
      <w:lvlText w:val="%1."/>
      <w:lvlJc w:val="left"/>
      <w:pPr>
        <w:tabs>
          <w:tab w:val="left" w:pos="312"/>
        </w:tabs>
      </w:pPr>
    </w:lvl>
  </w:abstractNum>
  <w:abstractNum w:abstractNumId="8" w15:restartNumberingAfterBreak="0">
    <w:nsid w:val="3418386C"/>
    <w:multiLevelType w:val="multilevel"/>
    <w:tmpl w:val="3418386C"/>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366334AF"/>
    <w:multiLevelType w:val="multilevel"/>
    <w:tmpl w:val="366334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8A180B4"/>
    <w:multiLevelType w:val="singleLevel"/>
    <w:tmpl w:val="48A180B4"/>
    <w:lvl w:ilvl="0">
      <w:start w:val="1"/>
      <w:numFmt w:val="decimal"/>
      <w:suff w:val="nothing"/>
      <w:lvlText w:val="%1、"/>
      <w:lvlJc w:val="left"/>
    </w:lvl>
  </w:abstractNum>
  <w:abstractNum w:abstractNumId="11" w15:restartNumberingAfterBreak="0">
    <w:nsid w:val="5F05D79C"/>
    <w:multiLevelType w:val="singleLevel"/>
    <w:tmpl w:val="5F05D79C"/>
    <w:lvl w:ilvl="0">
      <w:start w:val="1"/>
      <w:numFmt w:val="decimal"/>
      <w:lvlText w:val="%1."/>
      <w:lvlJc w:val="left"/>
      <w:pPr>
        <w:tabs>
          <w:tab w:val="left" w:pos="312"/>
        </w:tabs>
      </w:pPr>
    </w:lvl>
  </w:abstractNum>
  <w:abstractNum w:abstractNumId="12" w15:restartNumberingAfterBreak="0">
    <w:nsid w:val="618D33B8"/>
    <w:multiLevelType w:val="singleLevel"/>
    <w:tmpl w:val="618D33B8"/>
    <w:lvl w:ilvl="0">
      <w:start w:val="1"/>
      <w:numFmt w:val="decimal"/>
      <w:suff w:val="nothing"/>
      <w:lvlText w:val="%1、"/>
      <w:lvlJc w:val="left"/>
      <w:pPr>
        <w:ind w:left="420" w:firstLine="0"/>
      </w:pPr>
    </w:lvl>
  </w:abstractNum>
  <w:abstractNum w:abstractNumId="13" w15:restartNumberingAfterBreak="0">
    <w:nsid w:val="61FA0FA2"/>
    <w:multiLevelType w:val="singleLevel"/>
    <w:tmpl w:val="61FA0FA2"/>
    <w:lvl w:ilvl="0">
      <w:start w:val="1"/>
      <w:numFmt w:val="decimal"/>
      <w:lvlText w:val="%1."/>
      <w:lvlJc w:val="left"/>
      <w:pPr>
        <w:tabs>
          <w:tab w:val="left" w:pos="312"/>
        </w:tabs>
      </w:pPr>
    </w:lvl>
  </w:abstractNum>
  <w:abstractNum w:abstractNumId="14" w15:restartNumberingAfterBreak="0">
    <w:nsid w:val="683D3240"/>
    <w:multiLevelType w:val="multilevel"/>
    <w:tmpl w:val="683D324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4"/>
  </w:num>
  <w:num w:numId="2">
    <w:abstractNumId w:val="13"/>
  </w:num>
  <w:num w:numId="3">
    <w:abstractNumId w:val="14"/>
  </w:num>
  <w:num w:numId="4">
    <w:abstractNumId w:val="5"/>
  </w:num>
  <w:num w:numId="5">
    <w:abstractNumId w:val="1"/>
  </w:num>
  <w:num w:numId="6">
    <w:abstractNumId w:val="12"/>
  </w:num>
  <w:num w:numId="7">
    <w:abstractNumId w:val="9"/>
  </w:num>
  <w:num w:numId="8">
    <w:abstractNumId w:val="3"/>
  </w:num>
  <w:num w:numId="9">
    <w:abstractNumId w:val="6"/>
  </w:num>
  <w:num w:numId="10">
    <w:abstractNumId w:val="11"/>
  </w:num>
  <w:num w:numId="11">
    <w:abstractNumId w:val="10"/>
  </w:num>
  <w:num w:numId="12">
    <w:abstractNumId w:val="7"/>
  </w:num>
  <w:num w:numId="13">
    <w:abstractNumId w:val="8"/>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420"/>
  <w:drawingGridVerticalSpacing w:val="156"/>
  <w:noPunctuationKerning/>
  <w:characterSpacingControl w:val="compressPunctuation"/>
  <w:savePreviewPicture/>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43B71B5"/>
    <w:rsid w:val="00010D35"/>
    <w:rsid w:val="000C7664"/>
    <w:rsid w:val="000F52C1"/>
    <w:rsid w:val="00142ED7"/>
    <w:rsid w:val="001F0BD1"/>
    <w:rsid w:val="003816D6"/>
    <w:rsid w:val="00616FD4"/>
    <w:rsid w:val="006F4E66"/>
    <w:rsid w:val="007E2103"/>
    <w:rsid w:val="007F05C4"/>
    <w:rsid w:val="008635E1"/>
    <w:rsid w:val="00897F05"/>
    <w:rsid w:val="009562EC"/>
    <w:rsid w:val="00C422FD"/>
    <w:rsid w:val="00D56717"/>
    <w:rsid w:val="00E876C3"/>
    <w:rsid w:val="00F52026"/>
    <w:rsid w:val="0A512342"/>
    <w:rsid w:val="0BE9023A"/>
    <w:rsid w:val="14C46012"/>
    <w:rsid w:val="14DC2A94"/>
    <w:rsid w:val="14EC342D"/>
    <w:rsid w:val="1A140DB7"/>
    <w:rsid w:val="1EE26252"/>
    <w:rsid w:val="28827E27"/>
    <w:rsid w:val="36467E33"/>
    <w:rsid w:val="3E062AA4"/>
    <w:rsid w:val="461C3E28"/>
    <w:rsid w:val="461E424B"/>
    <w:rsid w:val="543B71B5"/>
    <w:rsid w:val="5A8172B7"/>
    <w:rsid w:val="5FAF19D9"/>
    <w:rsid w:val="606C2ED0"/>
    <w:rsid w:val="6CAE7D0D"/>
    <w:rsid w:val="76D173BB"/>
    <w:rsid w:val="79ED1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35BB34C-B9BB-4BEA-9A66-B42C1693A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2" w:qFormat="1"/>
    <w:lsdException w:name="heading 2" w:uiPriority="2" w:qFormat="1"/>
    <w:lsdException w:name="heading 3" w:uiPriority="2"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2" w:qFormat="1"/>
    <w:lsdException w:name="toc 2" w:uiPriority="2" w:qFormat="1"/>
    <w:lsdException w:name="toc 3" w:uiPriority="2" w:qFormat="1"/>
    <w:lsdException w:name="toc 4" w:uiPriority="2" w:qFormat="1"/>
    <w:lsdException w:name="toc 5" w:uiPriority="2" w:qFormat="1"/>
    <w:lsdException w:name="toc 6" w:uiPriority="2" w:qFormat="1"/>
    <w:lsdException w:name="toc 7" w:uiPriority="2" w:qFormat="1"/>
    <w:lsdException w:name="toc 8" w:uiPriority="2" w:qFormat="1"/>
    <w:lsdException w:name="toc 9" w:uiPriority="2" w:qFormat="1"/>
    <w:lsdException w:name="header" w:qFormat="1"/>
    <w:lsdException w:name="footer" w:qFormat="1"/>
    <w:lsdException w:name="caption" w:semiHidden="1" w:unhideWhenUsed="1" w:qFormat="1"/>
    <w:lsdException w:name="page number" w:qFormat="1"/>
    <w:lsdException w:name="Title" w:qFormat="1"/>
    <w:lsdException w:name="Default Paragraph Font" w:qFormat="1"/>
    <w:lsdException w:name="Body Text" w:qFormat="1"/>
    <w:lsdException w:name="Body Text Inde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uiPriority w:val="2"/>
    <w:qFormat/>
    <w:pPr>
      <w:keepNext/>
      <w:keepLines/>
      <w:spacing w:before="340" w:after="330" w:line="578" w:lineRule="auto"/>
      <w:outlineLvl w:val="0"/>
    </w:pPr>
    <w:rPr>
      <w:b/>
      <w:bCs/>
      <w:kern w:val="44"/>
      <w:sz w:val="44"/>
      <w:szCs w:val="44"/>
    </w:rPr>
  </w:style>
  <w:style w:type="paragraph" w:styleId="2">
    <w:name w:val="heading 2"/>
    <w:basedOn w:val="a"/>
    <w:next w:val="a"/>
    <w:uiPriority w:val="2"/>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iPriority w:val="2"/>
    <w:qFormat/>
    <w:pPr>
      <w:keepNext/>
      <w:keepLines/>
      <w:spacing w:before="260" w:after="260" w:line="416" w:lineRule="auto"/>
      <w:outlineLvl w:val="2"/>
    </w:pPr>
    <w:rPr>
      <w:b/>
      <w:bCs/>
      <w:sz w:val="32"/>
      <w:szCs w:val="32"/>
    </w:rPr>
  </w:style>
  <w:style w:type="paragraph" w:styleId="4">
    <w:name w:val="heading 4"/>
    <w:basedOn w:val="a"/>
    <w:next w:val="a"/>
    <w:uiPriority w:val="9"/>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2"/>
    <w:qFormat/>
    <w:pPr>
      <w:ind w:leftChars="1200" w:left="2520"/>
    </w:pPr>
  </w:style>
  <w:style w:type="paragraph" w:styleId="a3">
    <w:name w:val="Body Text"/>
    <w:basedOn w:val="a"/>
    <w:qFormat/>
    <w:rPr>
      <w:color w:val="FF0000"/>
    </w:rPr>
  </w:style>
  <w:style w:type="paragraph" w:styleId="a4">
    <w:name w:val="Body Text Indent"/>
    <w:basedOn w:val="a"/>
    <w:qFormat/>
    <w:pPr>
      <w:ind w:leftChars="372" w:left="781" w:firstLineChars="200" w:firstLine="420"/>
    </w:pPr>
  </w:style>
  <w:style w:type="paragraph" w:styleId="TOC5">
    <w:name w:val="toc 5"/>
    <w:basedOn w:val="a"/>
    <w:next w:val="a"/>
    <w:uiPriority w:val="2"/>
    <w:qFormat/>
    <w:pPr>
      <w:ind w:leftChars="800" w:left="1680"/>
    </w:pPr>
  </w:style>
  <w:style w:type="paragraph" w:styleId="TOC3">
    <w:name w:val="toc 3"/>
    <w:basedOn w:val="a"/>
    <w:next w:val="a"/>
    <w:uiPriority w:val="2"/>
    <w:qFormat/>
    <w:pPr>
      <w:ind w:leftChars="400" w:left="840"/>
    </w:pPr>
  </w:style>
  <w:style w:type="paragraph" w:styleId="TOC8">
    <w:name w:val="toc 8"/>
    <w:basedOn w:val="a"/>
    <w:next w:val="a"/>
    <w:uiPriority w:val="2"/>
    <w:qFormat/>
    <w:pPr>
      <w:ind w:leftChars="1400" w:left="2940"/>
    </w:pPr>
  </w:style>
  <w:style w:type="paragraph" w:styleId="a5">
    <w:name w:val="footer"/>
    <w:basedOn w:val="a"/>
    <w:qFormat/>
    <w:pPr>
      <w:tabs>
        <w:tab w:val="center" w:pos="4153"/>
        <w:tab w:val="right" w:pos="8306"/>
      </w:tabs>
      <w:snapToGrid w:val="0"/>
      <w:jc w:val="left"/>
    </w:pPr>
    <w:rPr>
      <w:sz w:val="18"/>
      <w:szCs w:val="18"/>
    </w:rPr>
  </w:style>
  <w:style w:type="paragraph" w:styleId="a6">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2"/>
    <w:qFormat/>
  </w:style>
  <w:style w:type="paragraph" w:styleId="TOC4">
    <w:name w:val="toc 4"/>
    <w:basedOn w:val="a"/>
    <w:next w:val="a"/>
    <w:uiPriority w:val="2"/>
    <w:qFormat/>
    <w:pPr>
      <w:ind w:leftChars="600" w:left="1260"/>
    </w:pPr>
  </w:style>
  <w:style w:type="paragraph" w:styleId="TOC6">
    <w:name w:val="toc 6"/>
    <w:basedOn w:val="a"/>
    <w:next w:val="a"/>
    <w:uiPriority w:val="2"/>
    <w:qFormat/>
    <w:pPr>
      <w:ind w:leftChars="1000" w:left="2100"/>
    </w:pPr>
  </w:style>
  <w:style w:type="paragraph" w:styleId="TOC2">
    <w:name w:val="toc 2"/>
    <w:basedOn w:val="a"/>
    <w:next w:val="a"/>
    <w:uiPriority w:val="2"/>
    <w:qFormat/>
    <w:pPr>
      <w:ind w:leftChars="200" w:left="420"/>
    </w:pPr>
  </w:style>
  <w:style w:type="paragraph" w:styleId="TOC9">
    <w:name w:val="toc 9"/>
    <w:basedOn w:val="a"/>
    <w:next w:val="a"/>
    <w:uiPriority w:val="2"/>
    <w:qFormat/>
    <w:pPr>
      <w:ind w:leftChars="1600" w:left="3360"/>
    </w:pPr>
  </w:style>
  <w:style w:type="character" w:styleId="a7">
    <w:name w:val="page number"/>
    <w:basedOn w:val="a0"/>
    <w:qFormat/>
  </w:style>
  <w:style w:type="character" w:styleId="a8">
    <w:name w:val="Hyperlink"/>
    <w:basedOn w:val="a0"/>
    <w:qFormat/>
    <w:rPr>
      <w:color w:val="0000FF"/>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9">
    <w:name w:val="Normal (Web)"/>
    <w:basedOn w:val="a"/>
    <w:rsid w:val="007E2103"/>
    <w:pPr>
      <w:spacing w:beforeAutospacing="1" w:afterAutospacing="1"/>
      <w:jc w:val="left"/>
    </w:pPr>
    <w:rPr>
      <w:rFonts w:asciiTheme="minorHAnsi" w:eastAsiaTheme="minorEastAsia" w:hAnsiTheme="minorHAnsi"/>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developers.weixin.qq.com/miniprogram/introduction/index.html?t=19031520" TargetMode="Externa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borfan\AppData\Local\Temp\BNZ.5cea59c64ce49\&#19971;&#12289;ISO&#36719;&#20214;&#24037;&#31243;&#27169;&#26495;_&#27979;&#35797;&#35745;&#21010;.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A42AA1-C7AB-4924-B390-1ACBFE1BD563}"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zh-CN" altLang="en-US"/>
        </a:p>
      </dgm:t>
    </dgm:pt>
    <dgm:pt modelId="{077CD082-4CCE-421A-B9DC-8885A8F94DFF}">
      <dgm:prSet phldrT="[文本]"/>
      <dgm:spPr/>
      <dgm:t>
        <a:bodyPr/>
        <a:lstStyle/>
        <a:p>
          <a:r>
            <a:rPr lang="zh-CN" altLang="en-US"/>
            <a:t>二手图书交易平台</a:t>
          </a:r>
        </a:p>
      </dgm:t>
    </dgm:pt>
    <dgm:pt modelId="{B43A8ED1-2F34-4F47-939B-2714369086D7}" type="parTrans" cxnId="{6F0D6D78-C520-4072-804F-168C7F83CF05}">
      <dgm:prSet/>
      <dgm:spPr/>
      <dgm:t>
        <a:bodyPr/>
        <a:lstStyle/>
        <a:p>
          <a:endParaRPr lang="zh-CN" altLang="en-US"/>
        </a:p>
      </dgm:t>
    </dgm:pt>
    <dgm:pt modelId="{029B5470-F0EC-442D-8C1C-58AC7BC8DFBF}" type="sibTrans" cxnId="{6F0D6D78-C520-4072-804F-168C7F83CF05}">
      <dgm:prSet/>
      <dgm:spPr/>
      <dgm:t>
        <a:bodyPr/>
        <a:lstStyle/>
        <a:p>
          <a:endParaRPr lang="zh-CN" altLang="en-US"/>
        </a:p>
      </dgm:t>
    </dgm:pt>
    <dgm:pt modelId="{DFE2F9FB-3901-4321-B2CD-E1BBD8C3CCEF}">
      <dgm:prSet phldrT="[文本]"/>
      <dgm:spPr/>
      <dgm:t>
        <a:bodyPr/>
        <a:lstStyle/>
        <a:p>
          <a:r>
            <a:rPr lang="zh-CN" altLang="en-US"/>
            <a:t>登录界面</a:t>
          </a:r>
        </a:p>
      </dgm:t>
    </dgm:pt>
    <dgm:pt modelId="{82A8DDC7-0ED4-4D2A-AB2B-5062F76B75E1}" type="parTrans" cxnId="{CD731F64-1CFC-4499-A2DA-6B806C6F1D7E}">
      <dgm:prSet/>
      <dgm:spPr/>
      <dgm:t>
        <a:bodyPr/>
        <a:lstStyle/>
        <a:p>
          <a:endParaRPr lang="zh-CN" altLang="en-US"/>
        </a:p>
      </dgm:t>
    </dgm:pt>
    <dgm:pt modelId="{36C1F3B9-C4EB-4022-A23B-DC7E817ED0B8}" type="sibTrans" cxnId="{CD731F64-1CFC-4499-A2DA-6B806C6F1D7E}">
      <dgm:prSet/>
      <dgm:spPr/>
      <dgm:t>
        <a:bodyPr/>
        <a:lstStyle/>
        <a:p>
          <a:endParaRPr lang="zh-CN" altLang="en-US"/>
        </a:p>
      </dgm:t>
    </dgm:pt>
    <dgm:pt modelId="{161FC162-9FA4-4A1F-9A7E-A716FC51591D}">
      <dgm:prSet phldrT="[文本]"/>
      <dgm:spPr/>
      <dgm:t>
        <a:bodyPr/>
        <a:lstStyle/>
        <a:p>
          <a:r>
            <a:rPr lang="zh-CN" altLang="en-US"/>
            <a:t>正常的发布</a:t>
          </a:r>
        </a:p>
      </dgm:t>
    </dgm:pt>
    <dgm:pt modelId="{9E746F99-071A-4C8B-83DD-B5D3AB693200}" type="parTrans" cxnId="{24E30621-0895-4966-848B-BE80462A589C}">
      <dgm:prSet/>
      <dgm:spPr/>
      <dgm:t>
        <a:bodyPr/>
        <a:lstStyle/>
        <a:p>
          <a:endParaRPr lang="zh-CN" altLang="en-US"/>
        </a:p>
      </dgm:t>
    </dgm:pt>
    <dgm:pt modelId="{AC090E94-F405-4FCE-91AA-C811C477B655}" type="sibTrans" cxnId="{24E30621-0895-4966-848B-BE80462A589C}">
      <dgm:prSet/>
      <dgm:spPr/>
      <dgm:t>
        <a:bodyPr/>
        <a:lstStyle/>
        <a:p>
          <a:endParaRPr lang="zh-CN" altLang="en-US"/>
        </a:p>
      </dgm:t>
    </dgm:pt>
    <dgm:pt modelId="{63EFFAC8-38E3-4C2F-9CE2-59F6F33AFF13}">
      <dgm:prSet phldrT="[文本]"/>
      <dgm:spPr/>
      <dgm:t>
        <a:bodyPr/>
        <a:lstStyle/>
        <a:p>
          <a:r>
            <a:rPr lang="zh-CN" altLang="en-US"/>
            <a:t>我的</a:t>
          </a:r>
        </a:p>
      </dgm:t>
    </dgm:pt>
    <dgm:pt modelId="{D991D1D4-F77A-4B82-9CFE-13DF9CEAFDFF}" type="parTrans" cxnId="{EDC90B29-ACE5-4947-A6D6-2E7D89A00996}">
      <dgm:prSet/>
      <dgm:spPr/>
      <dgm:t>
        <a:bodyPr/>
        <a:lstStyle/>
        <a:p>
          <a:endParaRPr lang="zh-CN" altLang="en-US"/>
        </a:p>
      </dgm:t>
    </dgm:pt>
    <dgm:pt modelId="{FDE0BEB5-FEFD-402F-ACF5-9C279B0FE619}" type="sibTrans" cxnId="{EDC90B29-ACE5-4947-A6D6-2E7D89A00996}">
      <dgm:prSet/>
      <dgm:spPr/>
      <dgm:t>
        <a:bodyPr/>
        <a:lstStyle/>
        <a:p>
          <a:endParaRPr lang="zh-CN" altLang="en-US"/>
        </a:p>
      </dgm:t>
    </dgm:pt>
    <dgm:pt modelId="{5D7D08F0-2FE7-48C8-8C0A-3878203BB9EA}">
      <dgm:prSet/>
      <dgm:spPr/>
      <dgm:t>
        <a:bodyPr/>
        <a:lstStyle/>
        <a:p>
          <a:r>
            <a:rPr lang="zh-CN" altLang="en-US"/>
            <a:t>选择图片</a:t>
          </a:r>
        </a:p>
      </dgm:t>
    </dgm:pt>
    <dgm:pt modelId="{18D20164-B00F-44B3-A691-4CA008581543}" type="parTrans" cxnId="{28D54E5F-7283-478B-B190-BCFA8C5B614D}">
      <dgm:prSet/>
      <dgm:spPr/>
      <dgm:t>
        <a:bodyPr/>
        <a:lstStyle/>
        <a:p>
          <a:endParaRPr lang="zh-CN" altLang="en-US"/>
        </a:p>
      </dgm:t>
    </dgm:pt>
    <dgm:pt modelId="{5DD9E292-6805-4C37-B990-8EC690E59D1E}" type="sibTrans" cxnId="{28D54E5F-7283-478B-B190-BCFA8C5B614D}">
      <dgm:prSet/>
      <dgm:spPr/>
      <dgm:t>
        <a:bodyPr/>
        <a:lstStyle/>
        <a:p>
          <a:endParaRPr lang="zh-CN" altLang="en-US"/>
        </a:p>
      </dgm:t>
    </dgm:pt>
    <dgm:pt modelId="{032D80D1-4554-42E6-920B-997A3E208B4D}">
      <dgm:prSet/>
      <dgm:spPr/>
      <dgm:t>
        <a:bodyPr/>
        <a:lstStyle/>
        <a:p>
          <a:r>
            <a:rPr lang="zh-CN" altLang="en-US"/>
            <a:t>上传</a:t>
          </a:r>
        </a:p>
      </dgm:t>
    </dgm:pt>
    <dgm:pt modelId="{1D00766E-05B5-4228-84C2-D1BDF3441292}" type="parTrans" cxnId="{9BB9399E-2A10-46DE-AA5D-425B242C8949}">
      <dgm:prSet/>
      <dgm:spPr/>
    </dgm:pt>
    <dgm:pt modelId="{35DF4923-F4B5-430F-960C-98EB836EA6D0}" type="sibTrans" cxnId="{9BB9399E-2A10-46DE-AA5D-425B242C8949}">
      <dgm:prSet/>
      <dgm:spPr/>
    </dgm:pt>
    <dgm:pt modelId="{A83A7ABE-4B92-467A-B8CA-9F31EEFAEED9}">
      <dgm:prSet/>
      <dgm:spPr/>
      <dgm:t>
        <a:bodyPr/>
        <a:lstStyle/>
        <a:p>
          <a:r>
            <a:rPr lang="zh-CN" altLang="en-US"/>
            <a:t>授权</a:t>
          </a:r>
        </a:p>
      </dgm:t>
    </dgm:pt>
    <dgm:pt modelId="{C2EEFEEF-A943-452F-8FDC-10FB7BD98B6E}" type="parTrans" cxnId="{4C793E3A-8802-4AF8-A91C-70C95A30334B}">
      <dgm:prSet/>
      <dgm:spPr/>
    </dgm:pt>
    <dgm:pt modelId="{0844E4B3-0F4A-4683-80AA-1E2266AC7256}" type="sibTrans" cxnId="{4C793E3A-8802-4AF8-A91C-70C95A30334B}">
      <dgm:prSet/>
      <dgm:spPr/>
    </dgm:pt>
    <dgm:pt modelId="{D0D053BA-C658-4E5A-AE51-5A3E3D66148F}">
      <dgm:prSet/>
      <dgm:spPr/>
      <dgm:t>
        <a:bodyPr/>
        <a:lstStyle/>
        <a:p>
          <a:r>
            <a:rPr lang="zh-CN" altLang="en-US"/>
            <a:t>页面显示</a:t>
          </a:r>
        </a:p>
      </dgm:t>
    </dgm:pt>
    <dgm:pt modelId="{209303B6-76F1-41ED-B44D-E875E8AC7451}" type="parTrans" cxnId="{B50CDCD1-46E2-43A5-8190-B47B95F90CF7}">
      <dgm:prSet/>
      <dgm:spPr/>
    </dgm:pt>
    <dgm:pt modelId="{16664584-485F-42F5-9B76-ACD07ED42396}" type="sibTrans" cxnId="{B50CDCD1-46E2-43A5-8190-B47B95F90CF7}">
      <dgm:prSet/>
      <dgm:spPr/>
    </dgm:pt>
    <dgm:pt modelId="{5B940212-1241-4092-B431-1269D7422777}">
      <dgm:prSet/>
      <dgm:spPr/>
      <dgm:t>
        <a:bodyPr/>
        <a:lstStyle/>
        <a:p>
          <a:r>
            <a:rPr lang="zh-CN" altLang="en-US"/>
            <a:t>收藏的正常显示</a:t>
          </a:r>
        </a:p>
      </dgm:t>
    </dgm:pt>
    <dgm:pt modelId="{8D7F9E3B-FC8E-4799-B0CC-6D228CD0FEA0}" type="parTrans" cxnId="{C65F225B-F1B1-41EA-B281-8015A04849B0}">
      <dgm:prSet/>
      <dgm:spPr/>
    </dgm:pt>
    <dgm:pt modelId="{228A8708-FF0C-4398-96A5-69D94F867DAB}" type="sibTrans" cxnId="{C65F225B-F1B1-41EA-B281-8015A04849B0}">
      <dgm:prSet/>
      <dgm:spPr/>
    </dgm:pt>
    <dgm:pt modelId="{9DC813A3-0C28-495B-9E28-863F5350B35F}">
      <dgm:prSet/>
      <dgm:spPr/>
      <dgm:t>
        <a:bodyPr/>
        <a:lstStyle/>
        <a:p>
          <a:r>
            <a:rPr lang="zh-CN" altLang="en-US"/>
            <a:t>反馈信息</a:t>
          </a:r>
        </a:p>
      </dgm:t>
    </dgm:pt>
    <dgm:pt modelId="{8774B2BB-6C18-43C5-BCB9-5226A92E30A6}" type="parTrans" cxnId="{8D2CCDEB-9664-4C18-8535-9DCCE72B1476}">
      <dgm:prSet/>
      <dgm:spPr/>
    </dgm:pt>
    <dgm:pt modelId="{8767C76B-4E0A-42B1-B31E-D4CCBDAC84AF}" type="sibTrans" cxnId="{8D2CCDEB-9664-4C18-8535-9DCCE72B1476}">
      <dgm:prSet/>
      <dgm:spPr/>
    </dgm:pt>
    <dgm:pt modelId="{53175592-2801-498A-B753-F005847192F0}" type="pres">
      <dgm:prSet presAssocID="{47A42AA1-C7AB-4924-B390-1ACBFE1BD563}" presName="hierChild1" presStyleCnt="0">
        <dgm:presLayoutVars>
          <dgm:orgChart val="1"/>
          <dgm:chPref val="1"/>
          <dgm:dir/>
          <dgm:animOne val="branch"/>
          <dgm:animLvl val="lvl"/>
          <dgm:resizeHandles/>
        </dgm:presLayoutVars>
      </dgm:prSet>
      <dgm:spPr/>
    </dgm:pt>
    <dgm:pt modelId="{C572886D-7FD3-4342-80F8-9CC62371593F}" type="pres">
      <dgm:prSet presAssocID="{077CD082-4CCE-421A-B9DC-8885A8F94DFF}" presName="hierRoot1" presStyleCnt="0">
        <dgm:presLayoutVars>
          <dgm:hierBranch val="init"/>
        </dgm:presLayoutVars>
      </dgm:prSet>
      <dgm:spPr/>
    </dgm:pt>
    <dgm:pt modelId="{077E758B-AF6B-4E52-9BED-E92BCBE0F460}" type="pres">
      <dgm:prSet presAssocID="{077CD082-4CCE-421A-B9DC-8885A8F94DFF}" presName="rootComposite1" presStyleCnt="0"/>
      <dgm:spPr/>
    </dgm:pt>
    <dgm:pt modelId="{A12D6063-6E83-4BCE-B087-2D57051F502D}" type="pres">
      <dgm:prSet presAssocID="{077CD082-4CCE-421A-B9DC-8885A8F94DFF}" presName="rootText1" presStyleLbl="node0" presStyleIdx="0" presStyleCnt="1">
        <dgm:presLayoutVars>
          <dgm:chPref val="3"/>
        </dgm:presLayoutVars>
      </dgm:prSet>
      <dgm:spPr/>
    </dgm:pt>
    <dgm:pt modelId="{1DF1BEFF-80C8-4A9D-9CC5-064FF6168E05}" type="pres">
      <dgm:prSet presAssocID="{077CD082-4CCE-421A-B9DC-8885A8F94DFF}" presName="rootConnector1" presStyleLbl="node1" presStyleIdx="0" presStyleCnt="0"/>
      <dgm:spPr/>
    </dgm:pt>
    <dgm:pt modelId="{C8711D0A-A66E-4B75-9EDB-E514964746B7}" type="pres">
      <dgm:prSet presAssocID="{077CD082-4CCE-421A-B9DC-8885A8F94DFF}" presName="hierChild2" presStyleCnt="0"/>
      <dgm:spPr/>
    </dgm:pt>
    <dgm:pt modelId="{6822F81F-3394-4882-A84A-B1FA1208E00B}" type="pres">
      <dgm:prSet presAssocID="{82A8DDC7-0ED4-4D2A-AB2B-5062F76B75E1}" presName="Name64" presStyleLbl="parChTrans1D2" presStyleIdx="0" presStyleCnt="3"/>
      <dgm:spPr/>
    </dgm:pt>
    <dgm:pt modelId="{C25C286A-E1BA-4F30-BC7D-D2E8FCC35E73}" type="pres">
      <dgm:prSet presAssocID="{DFE2F9FB-3901-4321-B2CD-E1BBD8C3CCEF}" presName="hierRoot2" presStyleCnt="0">
        <dgm:presLayoutVars>
          <dgm:hierBranch val="init"/>
        </dgm:presLayoutVars>
      </dgm:prSet>
      <dgm:spPr/>
    </dgm:pt>
    <dgm:pt modelId="{ACF10AE1-901F-42E7-AA7D-933D5D3C644C}" type="pres">
      <dgm:prSet presAssocID="{DFE2F9FB-3901-4321-B2CD-E1BBD8C3CCEF}" presName="rootComposite" presStyleCnt="0"/>
      <dgm:spPr/>
    </dgm:pt>
    <dgm:pt modelId="{2F0AC18F-3A37-453F-992C-B012F6E061C7}" type="pres">
      <dgm:prSet presAssocID="{DFE2F9FB-3901-4321-B2CD-E1BBD8C3CCEF}" presName="rootText" presStyleLbl="node2" presStyleIdx="0" presStyleCnt="3">
        <dgm:presLayoutVars>
          <dgm:chPref val="3"/>
        </dgm:presLayoutVars>
      </dgm:prSet>
      <dgm:spPr/>
    </dgm:pt>
    <dgm:pt modelId="{9852D6D0-E51A-4162-803D-A04039DCE752}" type="pres">
      <dgm:prSet presAssocID="{DFE2F9FB-3901-4321-B2CD-E1BBD8C3CCEF}" presName="rootConnector" presStyleLbl="node2" presStyleIdx="0" presStyleCnt="3"/>
      <dgm:spPr/>
    </dgm:pt>
    <dgm:pt modelId="{AF762D62-8BF8-456B-B18E-75A2EA02A024}" type="pres">
      <dgm:prSet presAssocID="{DFE2F9FB-3901-4321-B2CD-E1BBD8C3CCEF}" presName="hierChild4" presStyleCnt="0"/>
      <dgm:spPr/>
    </dgm:pt>
    <dgm:pt modelId="{EA38EA26-29EC-4837-970D-A50C594CFCB1}" type="pres">
      <dgm:prSet presAssocID="{C2EEFEEF-A943-452F-8FDC-10FB7BD98B6E}" presName="Name64" presStyleLbl="parChTrans1D3" presStyleIdx="0" presStyleCnt="6"/>
      <dgm:spPr/>
    </dgm:pt>
    <dgm:pt modelId="{E8B6072D-2A41-4C03-A2B1-2FAD959D1597}" type="pres">
      <dgm:prSet presAssocID="{A83A7ABE-4B92-467A-B8CA-9F31EEFAEED9}" presName="hierRoot2" presStyleCnt="0">
        <dgm:presLayoutVars>
          <dgm:hierBranch val="init"/>
        </dgm:presLayoutVars>
      </dgm:prSet>
      <dgm:spPr/>
    </dgm:pt>
    <dgm:pt modelId="{94C23F26-C050-49AB-8411-85130375A59D}" type="pres">
      <dgm:prSet presAssocID="{A83A7ABE-4B92-467A-B8CA-9F31EEFAEED9}" presName="rootComposite" presStyleCnt="0"/>
      <dgm:spPr/>
    </dgm:pt>
    <dgm:pt modelId="{70CE8B2A-FF65-4C17-B7D8-66281C0BAA40}" type="pres">
      <dgm:prSet presAssocID="{A83A7ABE-4B92-467A-B8CA-9F31EEFAEED9}" presName="rootText" presStyleLbl="node3" presStyleIdx="0" presStyleCnt="6">
        <dgm:presLayoutVars>
          <dgm:chPref val="3"/>
        </dgm:presLayoutVars>
      </dgm:prSet>
      <dgm:spPr/>
    </dgm:pt>
    <dgm:pt modelId="{4F332766-BC4B-4E9F-8764-B65AC5C7C3C8}" type="pres">
      <dgm:prSet presAssocID="{A83A7ABE-4B92-467A-B8CA-9F31EEFAEED9}" presName="rootConnector" presStyleLbl="node3" presStyleIdx="0" presStyleCnt="6"/>
      <dgm:spPr/>
    </dgm:pt>
    <dgm:pt modelId="{5EE80B59-A67D-4F6F-B408-778E693CD7AE}" type="pres">
      <dgm:prSet presAssocID="{A83A7ABE-4B92-467A-B8CA-9F31EEFAEED9}" presName="hierChild4" presStyleCnt="0"/>
      <dgm:spPr/>
    </dgm:pt>
    <dgm:pt modelId="{7CE8BD55-0944-4C0D-8756-A1A7A45E44CA}" type="pres">
      <dgm:prSet presAssocID="{A83A7ABE-4B92-467A-B8CA-9F31EEFAEED9}" presName="hierChild5" presStyleCnt="0"/>
      <dgm:spPr/>
    </dgm:pt>
    <dgm:pt modelId="{BBA127F2-C637-424F-A48F-CFF5152A9AE3}" type="pres">
      <dgm:prSet presAssocID="{209303B6-76F1-41ED-B44D-E875E8AC7451}" presName="Name64" presStyleLbl="parChTrans1D3" presStyleIdx="1" presStyleCnt="6"/>
      <dgm:spPr/>
    </dgm:pt>
    <dgm:pt modelId="{57B0A0E8-1984-4AE4-AC79-5BB3BCE84172}" type="pres">
      <dgm:prSet presAssocID="{D0D053BA-C658-4E5A-AE51-5A3E3D66148F}" presName="hierRoot2" presStyleCnt="0">
        <dgm:presLayoutVars>
          <dgm:hierBranch val="init"/>
        </dgm:presLayoutVars>
      </dgm:prSet>
      <dgm:spPr/>
    </dgm:pt>
    <dgm:pt modelId="{524D6B9D-2E51-4638-B6EF-AAE56FD91127}" type="pres">
      <dgm:prSet presAssocID="{D0D053BA-C658-4E5A-AE51-5A3E3D66148F}" presName="rootComposite" presStyleCnt="0"/>
      <dgm:spPr/>
    </dgm:pt>
    <dgm:pt modelId="{C7EF2977-D749-4539-80C7-2F76EC1FD0FC}" type="pres">
      <dgm:prSet presAssocID="{D0D053BA-C658-4E5A-AE51-5A3E3D66148F}" presName="rootText" presStyleLbl="node3" presStyleIdx="1" presStyleCnt="6">
        <dgm:presLayoutVars>
          <dgm:chPref val="3"/>
        </dgm:presLayoutVars>
      </dgm:prSet>
      <dgm:spPr/>
    </dgm:pt>
    <dgm:pt modelId="{B4A25675-81D7-4341-8FC7-90CD0B01F025}" type="pres">
      <dgm:prSet presAssocID="{D0D053BA-C658-4E5A-AE51-5A3E3D66148F}" presName="rootConnector" presStyleLbl="node3" presStyleIdx="1" presStyleCnt="6"/>
      <dgm:spPr/>
    </dgm:pt>
    <dgm:pt modelId="{184A08D5-CA00-423D-B1CF-44565CE33CD4}" type="pres">
      <dgm:prSet presAssocID="{D0D053BA-C658-4E5A-AE51-5A3E3D66148F}" presName="hierChild4" presStyleCnt="0"/>
      <dgm:spPr/>
    </dgm:pt>
    <dgm:pt modelId="{66B8560A-8AC8-43B9-9F00-06B6130E24F8}" type="pres">
      <dgm:prSet presAssocID="{D0D053BA-C658-4E5A-AE51-5A3E3D66148F}" presName="hierChild5" presStyleCnt="0"/>
      <dgm:spPr/>
    </dgm:pt>
    <dgm:pt modelId="{CE153DAB-2E9D-43F8-B47D-8F6F43BC8520}" type="pres">
      <dgm:prSet presAssocID="{DFE2F9FB-3901-4321-B2CD-E1BBD8C3CCEF}" presName="hierChild5" presStyleCnt="0"/>
      <dgm:spPr/>
    </dgm:pt>
    <dgm:pt modelId="{3288065D-AA2C-4BFF-8F19-82A79B1226AB}" type="pres">
      <dgm:prSet presAssocID="{9E746F99-071A-4C8B-83DD-B5D3AB693200}" presName="Name64" presStyleLbl="parChTrans1D2" presStyleIdx="1" presStyleCnt="3"/>
      <dgm:spPr/>
    </dgm:pt>
    <dgm:pt modelId="{E5032D41-CF8A-4D49-9180-CC15560DE75E}" type="pres">
      <dgm:prSet presAssocID="{161FC162-9FA4-4A1F-9A7E-A716FC51591D}" presName="hierRoot2" presStyleCnt="0">
        <dgm:presLayoutVars>
          <dgm:hierBranch val="init"/>
        </dgm:presLayoutVars>
      </dgm:prSet>
      <dgm:spPr/>
    </dgm:pt>
    <dgm:pt modelId="{6A113C4D-BA18-4651-82B1-F3CC385B9A22}" type="pres">
      <dgm:prSet presAssocID="{161FC162-9FA4-4A1F-9A7E-A716FC51591D}" presName="rootComposite" presStyleCnt="0"/>
      <dgm:spPr/>
    </dgm:pt>
    <dgm:pt modelId="{7BC288E9-D905-4202-859F-B98A17B8F2A9}" type="pres">
      <dgm:prSet presAssocID="{161FC162-9FA4-4A1F-9A7E-A716FC51591D}" presName="rootText" presStyleLbl="node2" presStyleIdx="1" presStyleCnt="3">
        <dgm:presLayoutVars>
          <dgm:chPref val="3"/>
        </dgm:presLayoutVars>
      </dgm:prSet>
      <dgm:spPr/>
    </dgm:pt>
    <dgm:pt modelId="{E57C7D21-2B13-49C1-BCD3-F7405BC03387}" type="pres">
      <dgm:prSet presAssocID="{161FC162-9FA4-4A1F-9A7E-A716FC51591D}" presName="rootConnector" presStyleLbl="node2" presStyleIdx="1" presStyleCnt="3"/>
      <dgm:spPr/>
    </dgm:pt>
    <dgm:pt modelId="{4DB4FD81-622A-49D9-AEC5-BE06B055BF36}" type="pres">
      <dgm:prSet presAssocID="{161FC162-9FA4-4A1F-9A7E-A716FC51591D}" presName="hierChild4" presStyleCnt="0"/>
      <dgm:spPr/>
    </dgm:pt>
    <dgm:pt modelId="{FF866BA9-E832-4E3C-89AC-D2B53F72E540}" type="pres">
      <dgm:prSet presAssocID="{18D20164-B00F-44B3-A691-4CA008581543}" presName="Name64" presStyleLbl="parChTrans1D3" presStyleIdx="2" presStyleCnt="6"/>
      <dgm:spPr/>
    </dgm:pt>
    <dgm:pt modelId="{753331F0-6B56-4A57-AB89-00A63AB28A7E}" type="pres">
      <dgm:prSet presAssocID="{5D7D08F0-2FE7-48C8-8C0A-3878203BB9EA}" presName="hierRoot2" presStyleCnt="0">
        <dgm:presLayoutVars>
          <dgm:hierBranch val="init"/>
        </dgm:presLayoutVars>
      </dgm:prSet>
      <dgm:spPr/>
    </dgm:pt>
    <dgm:pt modelId="{70C14853-EE6B-4A2F-8B5F-74E6CE46AA37}" type="pres">
      <dgm:prSet presAssocID="{5D7D08F0-2FE7-48C8-8C0A-3878203BB9EA}" presName="rootComposite" presStyleCnt="0"/>
      <dgm:spPr/>
    </dgm:pt>
    <dgm:pt modelId="{DBC925B6-D99F-417D-B068-A059B6FA31C9}" type="pres">
      <dgm:prSet presAssocID="{5D7D08F0-2FE7-48C8-8C0A-3878203BB9EA}" presName="rootText" presStyleLbl="node3" presStyleIdx="2" presStyleCnt="6">
        <dgm:presLayoutVars>
          <dgm:chPref val="3"/>
        </dgm:presLayoutVars>
      </dgm:prSet>
      <dgm:spPr/>
    </dgm:pt>
    <dgm:pt modelId="{D6C0A863-0B3D-45CC-9EA5-22296C056640}" type="pres">
      <dgm:prSet presAssocID="{5D7D08F0-2FE7-48C8-8C0A-3878203BB9EA}" presName="rootConnector" presStyleLbl="node3" presStyleIdx="2" presStyleCnt="6"/>
      <dgm:spPr/>
    </dgm:pt>
    <dgm:pt modelId="{75804848-6965-4885-9D12-A0066075D736}" type="pres">
      <dgm:prSet presAssocID="{5D7D08F0-2FE7-48C8-8C0A-3878203BB9EA}" presName="hierChild4" presStyleCnt="0"/>
      <dgm:spPr/>
    </dgm:pt>
    <dgm:pt modelId="{92088CB5-3C71-40AD-BD07-F50FBBEE4786}" type="pres">
      <dgm:prSet presAssocID="{5D7D08F0-2FE7-48C8-8C0A-3878203BB9EA}" presName="hierChild5" presStyleCnt="0"/>
      <dgm:spPr/>
    </dgm:pt>
    <dgm:pt modelId="{0E451835-4254-4390-BCA3-92C173796F67}" type="pres">
      <dgm:prSet presAssocID="{1D00766E-05B5-4228-84C2-D1BDF3441292}" presName="Name64" presStyleLbl="parChTrans1D3" presStyleIdx="3" presStyleCnt="6"/>
      <dgm:spPr/>
    </dgm:pt>
    <dgm:pt modelId="{888E6104-1131-42AD-8D1E-B9FD5DA04F05}" type="pres">
      <dgm:prSet presAssocID="{032D80D1-4554-42E6-920B-997A3E208B4D}" presName="hierRoot2" presStyleCnt="0">
        <dgm:presLayoutVars>
          <dgm:hierBranch val="init"/>
        </dgm:presLayoutVars>
      </dgm:prSet>
      <dgm:spPr/>
    </dgm:pt>
    <dgm:pt modelId="{91463A7E-EC8F-4353-8427-90C2144C0B38}" type="pres">
      <dgm:prSet presAssocID="{032D80D1-4554-42E6-920B-997A3E208B4D}" presName="rootComposite" presStyleCnt="0"/>
      <dgm:spPr/>
    </dgm:pt>
    <dgm:pt modelId="{019B76CB-D449-4EAF-A843-E799EB448F39}" type="pres">
      <dgm:prSet presAssocID="{032D80D1-4554-42E6-920B-997A3E208B4D}" presName="rootText" presStyleLbl="node3" presStyleIdx="3" presStyleCnt="6">
        <dgm:presLayoutVars>
          <dgm:chPref val="3"/>
        </dgm:presLayoutVars>
      </dgm:prSet>
      <dgm:spPr/>
    </dgm:pt>
    <dgm:pt modelId="{B6EB2CDA-8707-4555-AEBB-66582DE4E590}" type="pres">
      <dgm:prSet presAssocID="{032D80D1-4554-42E6-920B-997A3E208B4D}" presName="rootConnector" presStyleLbl="node3" presStyleIdx="3" presStyleCnt="6"/>
      <dgm:spPr/>
    </dgm:pt>
    <dgm:pt modelId="{4E85C581-18C1-46D7-8273-EF73F9AD2861}" type="pres">
      <dgm:prSet presAssocID="{032D80D1-4554-42E6-920B-997A3E208B4D}" presName="hierChild4" presStyleCnt="0"/>
      <dgm:spPr/>
    </dgm:pt>
    <dgm:pt modelId="{2B92A25C-4C74-425E-9DDE-7A749B682B45}" type="pres">
      <dgm:prSet presAssocID="{032D80D1-4554-42E6-920B-997A3E208B4D}" presName="hierChild5" presStyleCnt="0"/>
      <dgm:spPr/>
    </dgm:pt>
    <dgm:pt modelId="{8A7911AF-D292-4813-84DD-582FDD861182}" type="pres">
      <dgm:prSet presAssocID="{161FC162-9FA4-4A1F-9A7E-A716FC51591D}" presName="hierChild5" presStyleCnt="0"/>
      <dgm:spPr/>
    </dgm:pt>
    <dgm:pt modelId="{006932EE-6B50-4D44-A6CF-6017DA8CB0D0}" type="pres">
      <dgm:prSet presAssocID="{D991D1D4-F77A-4B82-9CFE-13DF9CEAFDFF}" presName="Name64" presStyleLbl="parChTrans1D2" presStyleIdx="2" presStyleCnt="3"/>
      <dgm:spPr/>
    </dgm:pt>
    <dgm:pt modelId="{025D0481-7644-4E0F-99AB-3CDF2FB84629}" type="pres">
      <dgm:prSet presAssocID="{63EFFAC8-38E3-4C2F-9CE2-59F6F33AFF13}" presName="hierRoot2" presStyleCnt="0">
        <dgm:presLayoutVars>
          <dgm:hierBranch val="init"/>
        </dgm:presLayoutVars>
      </dgm:prSet>
      <dgm:spPr/>
    </dgm:pt>
    <dgm:pt modelId="{52FEE5E3-97BF-4829-8967-76E4EA2DB63B}" type="pres">
      <dgm:prSet presAssocID="{63EFFAC8-38E3-4C2F-9CE2-59F6F33AFF13}" presName="rootComposite" presStyleCnt="0"/>
      <dgm:spPr/>
    </dgm:pt>
    <dgm:pt modelId="{10355069-EB8A-4FE8-82FC-09224FC866AC}" type="pres">
      <dgm:prSet presAssocID="{63EFFAC8-38E3-4C2F-9CE2-59F6F33AFF13}" presName="rootText" presStyleLbl="node2" presStyleIdx="2" presStyleCnt="3">
        <dgm:presLayoutVars>
          <dgm:chPref val="3"/>
        </dgm:presLayoutVars>
      </dgm:prSet>
      <dgm:spPr/>
    </dgm:pt>
    <dgm:pt modelId="{AD3824AF-A165-48B0-92B1-22CB036A84E5}" type="pres">
      <dgm:prSet presAssocID="{63EFFAC8-38E3-4C2F-9CE2-59F6F33AFF13}" presName="rootConnector" presStyleLbl="node2" presStyleIdx="2" presStyleCnt="3"/>
      <dgm:spPr/>
    </dgm:pt>
    <dgm:pt modelId="{842F5DAF-619F-49B3-B850-6686B3060266}" type="pres">
      <dgm:prSet presAssocID="{63EFFAC8-38E3-4C2F-9CE2-59F6F33AFF13}" presName="hierChild4" presStyleCnt="0"/>
      <dgm:spPr/>
    </dgm:pt>
    <dgm:pt modelId="{C4ECEE53-658F-4608-8138-CF17F81FF688}" type="pres">
      <dgm:prSet presAssocID="{8D7F9E3B-FC8E-4799-B0CC-6D228CD0FEA0}" presName="Name64" presStyleLbl="parChTrans1D3" presStyleIdx="4" presStyleCnt="6"/>
      <dgm:spPr/>
    </dgm:pt>
    <dgm:pt modelId="{0CF3F6A8-E01F-4DFC-8E1E-66EFB374D29F}" type="pres">
      <dgm:prSet presAssocID="{5B940212-1241-4092-B431-1269D7422777}" presName="hierRoot2" presStyleCnt="0">
        <dgm:presLayoutVars>
          <dgm:hierBranch val="init"/>
        </dgm:presLayoutVars>
      </dgm:prSet>
      <dgm:spPr/>
    </dgm:pt>
    <dgm:pt modelId="{2E0247C8-0BC2-4950-8A61-BAEDD4DE07F0}" type="pres">
      <dgm:prSet presAssocID="{5B940212-1241-4092-B431-1269D7422777}" presName="rootComposite" presStyleCnt="0"/>
      <dgm:spPr/>
    </dgm:pt>
    <dgm:pt modelId="{CF783D8E-5E32-4288-A53B-D6F12552643D}" type="pres">
      <dgm:prSet presAssocID="{5B940212-1241-4092-B431-1269D7422777}" presName="rootText" presStyleLbl="node3" presStyleIdx="4" presStyleCnt="6">
        <dgm:presLayoutVars>
          <dgm:chPref val="3"/>
        </dgm:presLayoutVars>
      </dgm:prSet>
      <dgm:spPr/>
    </dgm:pt>
    <dgm:pt modelId="{21B6F6E3-C911-4B2F-BCBB-695A062B930A}" type="pres">
      <dgm:prSet presAssocID="{5B940212-1241-4092-B431-1269D7422777}" presName="rootConnector" presStyleLbl="node3" presStyleIdx="4" presStyleCnt="6"/>
      <dgm:spPr/>
    </dgm:pt>
    <dgm:pt modelId="{FDE71175-A70A-4ECF-A38A-3979653076AA}" type="pres">
      <dgm:prSet presAssocID="{5B940212-1241-4092-B431-1269D7422777}" presName="hierChild4" presStyleCnt="0"/>
      <dgm:spPr/>
    </dgm:pt>
    <dgm:pt modelId="{370D629A-1FC0-4C66-ACCF-4BBBAA1A4B86}" type="pres">
      <dgm:prSet presAssocID="{5B940212-1241-4092-B431-1269D7422777}" presName="hierChild5" presStyleCnt="0"/>
      <dgm:spPr/>
    </dgm:pt>
    <dgm:pt modelId="{B42D6C73-BCD3-4168-8629-676C1085BB12}" type="pres">
      <dgm:prSet presAssocID="{8774B2BB-6C18-43C5-BCB9-5226A92E30A6}" presName="Name64" presStyleLbl="parChTrans1D3" presStyleIdx="5" presStyleCnt="6"/>
      <dgm:spPr/>
    </dgm:pt>
    <dgm:pt modelId="{EE9513EB-CA01-4432-A3E9-888FDE9D6A84}" type="pres">
      <dgm:prSet presAssocID="{9DC813A3-0C28-495B-9E28-863F5350B35F}" presName="hierRoot2" presStyleCnt="0">
        <dgm:presLayoutVars>
          <dgm:hierBranch val="init"/>
        </dgm:presLayoutVars>
      </dgm:prSet>
      <dgm:spPr/>
    </dgm:pt>
    <dgm:pt modelId="{A7AC04FB-BCDD-489B-A774-5FB67BFA87B5}" type="pres">
      <dgm:prSet presAssocID="{9DC813A3-0C28-495B-9E28-863F5350B35F}" presName="rootComposite" presStyleCnt="0"/>
      <dgm:spPr/>
    </dgm:pt>
    <dgm:pt modelId="{6705867C-68BB-4368-B2E9-DE0E497A0E29}" type="pres">
      <dgm:prSet presAssocID="{9DC813A3-0C28-495B-9E28-863F5350B35F}" presName="rootText" presStyleLbl="node3" presStyleIdx="5" presStyleCnt="6">
        <dgm:presLayoutVars>
          <dgm:chPref val="3"/>
        </dgm:presLayoutVars>
      </dgm:prSet>
      <dgm:spPr/>
    </dgm:pt>
    <dgm:pt modelId="{43786A4B-E78E-45EB-A310-81EFD12EF4FB}" type="pres">
      <dgm:prSet presAssocID="{9DC813A3-0C28-495B-9E28-863F5350B35F}" presName="rootConnector" presStyleLbl="node3" presStyleIdx="5" presStyleCnt="6"/>
      <dgm:spPr/>
    </dgm:pt>
    <dgm:pt modelId="{21730403-6BE6-4B97-9129-4E5AD2218744}" type="pres">
      <dgm:prSet presAssocID="{9DC813A3-0C28-495B-9E28-863F5350B35F}" presName="hierChild4" presStyleCnt="0"/>
      <dgm:spPr/>
    </dgm:pt>
    <dgm:pt modelId="{5D2BA649-F434-4614-89B5-A4E6C4702693}" type="pres">
      <dgm:prSet presAssocID="{9DC813A3-0C28-495B-9E28-863F5350B35F}" presName="hierChild5" presStyleCnt="0"/>
      <dgm:spPr/>
    </dgm:pt>
    <dgm:pt modelId="{60F213AF-20A7-40F5-8643-60C3657E5E17}" type="pres">
      <dgm:prSet presAssocID="{63EFFAC8-38E3-4C2F-9CE2-59F6F33AFF13}" presName="hierChild5" presStyleCnt="0"/>
      <dgm:spPr/>
    </dgm:pt>
    <dgm:pt modelId="{4E2CBFAC-403F-46B6-8F58-DCA2AE09D1B3}" type="pres">
      <dgm:prSet presAssocID="{077CD082-4CCE-421A-B9DC-8885A8F94DFF}" presName="hierChild3" presStyleCnt="0"/>
      <dgm:spPr/>
    </dgm:pt>
  </dgm:ptLst>
  <dgm:cxnLst>
    <dgm:cxn modelId="{6EAC0F00-4EE6-415C-B02E-D6DB906F02AF}" type="presOf" srcId="{077CD082-4CCE-421A-B9DC-8885A8F94DFF}" destId="{1DF1BEFF-80C8-4A9D-9CC5-064FF6168E05}" srcOrd="1" destOrd="0" presId="urn:microsoft.com/office/officeart/2009/3/layout/HorizontalOrganizationChart"/>
    <dgm:cxn modelId="{BD4E0A02-023F-40DA-A58B-C3B5D7875F1C}" type="presOf" srcId="{D991D1D4-F77A-4B82-9CFE-13DF9CEAFDFF}" destId="{006932EE-6B50-4D44-A6CF-6017DA8CB0D0}" srcOrd="0" destOrd="0" presId="urn:microsoft.com/office/officeart/2009/3/layout/HorizontalOrganizationChart"/>
    <dgm:cxn modelId="{D7379C05-52D0-41D6-9AEA-A1ACF9BB509F}" type="presOf" srcId="{1D00766E-05B5-4228-84C2-D1BDF3441292}" destId="{0E451835-4254-4390-BCA3-92C173796F67}" srcOrd="0" destOrd="0" presId="urn:microsoft.com/office/officeart/2009/3/layout/HorizontalOrganizationChart"/>
    <dgm:cxn modelId="{8DE5CD06-95A7-4895-B309-DF6551F12C4E}" type="presOf" srcId="{8774B2BB-6C18-43C5-BCB9-5226A92E30A6}" destId="{B42D6C73-BCD3-4168-8629-676C1085BB12}" srcOrd="0" destOrd="0" presId="urn:microsoft.com/office/officeart/2009/3/layout/HorizontalOrganizationChart"/>
    <dgm:cxn modelId="{0A794A0D-FD1B-4E92-8249-C5E266A9AC42}" type="presOf" srcId="{DFE2F9FB-3901-4321-B2CD-E1BBD8C3CCEF}" destId="{9852D6D0-E51A-4162-803D-A04039DCE752}" srcOrd="1" destOrd="0" presId="urn:microsoft.com/office/officeart/2009/3/layout/HorizontalOrganizationChart"/>
    <dgm:cxn modelId="{D283F310-C059-402B-A889-E1FDF4E9FBD1}" type="presOf" srcId="{8D7F9E3B-FC8E-4799-B0CC-6D228CD0FEA0}" destId="{C4ECEE53-658F-4608-8138-CF17F81FF688}" srcOrd="0" destOrd="0" presId="urn:microsoft.com/office/officeart/2009/3/layout/HorizontalOrganizationChart"/>
    <dgm:cxn modelId="{16D9D018-C2B1-4FB5-B1D0-B83F3E985A4D}" type="presOf" srcId="{D0D053BA-C658-4E5A-AE51-5A3E3D66148F}" destId="{C7EF2977-D749-4539-80C7-2F76EC1FD0FC}" srcOrd="0" destOrd="0" presId="urn:microsoft.com/office/officeart/2009/3/layout/HorizontalOrganizationChart"/>
    <dgm:cxn modelId="{9B0A4D1E-27F5-4943-BA6E-0307977A7DD3}" type="presOf" srcId="{032D80D1-4554-42E6-920B-997A3E208B4D}" destId="{B6EB2CDA-8707-4555-AEBB-66582DE4E590}" srcOrd="1" destOrd="0" presId="urn:microsoft.com/office/officeart/2009/3/layout/HorizontalOrganizationChart"/>
    <dgm:cxn modelId="{24E30621-0895-4966-848B-BE80462A589C}" srcId="{077CD082-4CCE-421A-B9DC-8885A8F94DFF}" destId="{161FC162-9FA4-4A1F-9A7E-A716FC51591D}" srcOrd="1" destOrd="0" parTransId="{9E746F99-071A-4C8B-83DD-B5D3AB693200}" sibTransId="{AC090E94-F405-4FCE-91AA-C811C477B655}"/>
    <dgm:cxn modelId="{2100CB22-1316-419F-A2FB-5E0EECD28FA4}" type="presOf" srcId="{9DC813A3-0C28-495B-9E28-863F5350B35F}" destId="{6705867C-68BB-4368-B2E9-DE0E497A0E29}" srcOrd="0" destOrd="0" presId="urn:microsoft.com/office/officeart/2009/3/layout/HorizontalOrganizationChart"/>
    <dgm:cxn modelId="{ACD20728-AB3C-4DEA-AF41-6D26AA594617}" type="presOf" srcId="{161FC162-9FA4-4A1F-9A7E-A716FC51591D}" destId="{E57C7D21-2B13-49C1-BCD3-F7405BC03387}" srcOrd="1" destOrd="0" presId="urn:microsoft.com/office/officeart/2009/3/layout/HorizontalOrganizationChart"/>
    <dgm:cxn modelId="{EDC90B29-ACE5-4947-A6D6-2E7D89A00996}" srcId="{077CD082-4CCE-421A-B9DC-8885A8F94DFF}" destId="{63EFFAC8-38E3-4C2F-9CE2-59F6F33AFF13}" srcOrd="2" destOrd="0" parTransId="{D991D1D4-F77A-4B82-9CFE-13DF9CEAFDFF}" sibTransId="{FDE0BEB5-FEFD-402F-ACF5-9C279B0FE619}"/>
    <dgm:cxn modelId="{50BBAC29-5A76-4F8A-8918-1B196CA7EF5E}" type="presOf" srcId="{5B940212-1241-4092-B431-1269D7422777}" destId="{CF783D8E-5E32-4288-A53B-D6F12552643D}" srcOrd="0" destOrd="0" presId="urn:microsoft.com/office/officeart/2009/3/layout/HorizontalOrganizationChart"/>
    <dgm:cxn modelId="{CF2F5E35-723F-4EFE-B11E-6013FEAD44E0}" type="presOf" srcId="{A83A7ABE-4B92-467A-B8CA-9F31EEFAEED9}" destId="{4F332766-BC4B-4E9F-8764-B65AC5C7C3C8}" srcOrd="1" destOrd="0" presId="urn:microsoft.com/office/officeart/2009/3/layout/HorizontalOrganizationChart"/>
    <dgm:cxn modelId="{4C793E3A-8802-4AF8-A91C-70C95A30334B}" srcId="{DFE2F9FB-3901-4321-B2CD-E1BBD8C3CCEF}" destId="{A83A7ABE-4B92-467A-B8CA-9F31EEFAEED9}" srcOrd="0" destOrd="0" parTransId="{C2EEFEEF-A943-452F-8FDC-10FB7BD98B6E}" sibTransId="{0844E4B3-0F4A-4683-80AA-1E2266AC7256}"/>
    <dgm:cxn modelId="{C65F225B-F1B1-41EA-B281-8015A04849B0}" srcId="{63EFFAC8-38E3-4C2F-9CE2-59F6F33AFF13}" destId="{5B940212-1241-4092-B431-1269D7422777}" srcOrd="0" destOrd="0" parTransId="{8D7F9E3B-FC8E-4799-B0CC-6D228CD0FEA0}" sibTransId="{228A8708-FF0C-4398-96A5-69D94F867DAB}"/>
    <dgm:cxn modelId="{34F7435E-9A98-4192-BD93-BC1E3CB48394}" type="presOf" srcId="{47A42AA1-C7AB-4924-B390-1ACBFE1BD563}" destId="{53175592-2801-498A-B753-F005847192F0}" srcOrd="0" destOrd="0" presId="urn:microsoft.com/office/officeart/2009/3/layout/HorizontalOrganizationChart"/>
    <dgm:cxn modelId="{28D54E5F-7283-478B-B190-BCFA8C5B614D}" srcId="{161FC162-9FA4-4A1F-9A7E-A716FC51591D}" destId="{5D7D08F0-2FE7-48C8-8C0A-3878203BB9EA}" srcOrd="0" destOrd="0" parTransId="{18D20164-B00F-44B3-A691-4CA008581543}" sibTransId="{5DD9E292-6805-4C37-B990-8EC690E59D1E}"/>
    <dgm:cxn modelId="{70C1D263-3195-4B64-9326-816BC85E672B}" type="presOf" srcId="{C2EEFEEF-A943-452F-8FDC-10FB7BD98B6E}" destId="{EA38EA26-29EC-4837-970D-A50C594CFCB1}" srcOrd="0" destOrd="0" presId="urn:microsoft.com/office/officeart/2009/3/layout/HorizontalOrganizationChart"/>
    <dgm:cxn modelId="{CD731F64-1CFC-4499-A2DA-6B806C6F1D7E}" srcId="{077CD082-4CCE-421A-B9DC-8885A8F94DFF}" destId="{DFE2F9FB-3901-4321-B2CD-E1BBD8C3CCEF}" srcOrd="0" destOrd="0" parTransId="{82A8DDC7-0ED4-4D2A-AB2B-5062F76B75E1}" sibTransId="{36C1F3B9-C4EB-4022-A23B-DC7E817ED0B8}"/>
    <dgm:cxn modelId="{47E3BE45-F747-4299-8C49-F09E25298394}" type="presOf" srcId="{5D7D08F0-2FE7-48C8-8C0A-3878203BB9EA}" destId="{DBC925B6-D99F-417D-B068-A059B6FA31C9}" srcOrd="0" destOrd="0" presId="urn:microsoft.com/office/officeart/2009/3/layout/HorizontalOrganizationChart"/>
    <dgm:cxn modelId="{771B6966-0355-4349-8C28-AB560EF70759}" type="presOf" srcId="{DFE2F9FB-3901-4321-B2CD-E1BBD8C3CCEF}" destId="{2F0AC18F-3A37-453F-992C-B012F6E061C7}" srcOrd="0" destOrd="0" presId="urn:microsoft.com/office/officeart/2009/3/layout/HorizontalOrganizationChart"/>
    <dgm:cxn modelId="{EEDE336D-8313-43B0-A1B7-F5736182CFE6}" type="presOf" srcId="{9E746F99-071A-4C8B-83DD-B5D3AB693200}" destId="{3288065D-AA2C-4BFF-8F19-82A79B1226AB}" srcOrd="0" destOrd="0" presId="urn:microsoft.com/office/officeart/2009/3/layout/HorizontalOrganizationChart"/>
    <dgm:cxn modelId="{6F0D6D78-C520-4072-804F-168C7F83CF05}" srcId="{47A42AA1-C7AB-4924-B390-1ACBFE1BD563}" destId="{077CD082-4CCE-421A-B9DC-8885A8F94DFF}" srcOrd="0" destOrd="0" parTransId="{B43A8ED1-2F34-4F47-939B-2714369086D7}" sibTransId="{029B5470-F0EC-442D-8C1C-58AC7BC8DFBF}"/>
    <dgm:cxn modelId="{46AEB279-ED9A-4116-A18C-26428E90F611}" type="presOf" srcId="{5D7D08F0-2FE7-48C8-8C0A-3878203BB9EA}" destId="{D6C0A863-0B3D-45CC-9EA5-22296C056640}" srcOrd="1" destOrd="0" presId="urn:microsoft.com/office/officeart/2009/3/layout/HorizontalOrganizationChart"/>
    <dgm:cxn modelId="{001A4183-912C-41F1-B488-43413DA914D0}" type="presOf" srcId="{209303B6-76F1-41ED-B44D-E875E8AC7451}" destId="{BBA127F2-C637-424F-A48F-CFF5152A9AE3}" srcOrd="0" destOrd="0" presId="urn:microsoft.com/office/officeart/2009/3/layout/HorizontalOrganizationChart"/>
    <dgm:cxn modelId="{60360684-1446-4DA8-9B44-5025D6CCC9EB}" type="presOf" srcId="{161FC162-9FA4-4A1F-9A7E-A716FC51591D}" destId="{7BC288E9-D905-4202-859F-B98A17B8F2A9}" srcOrd="0" destOrd="0" presId="urn:microsoft.com/office/officeart/2009/3/layout/HorizontalOrganizationChart"/>
    <dgm:cxn modelId="{8ACC2A84-697F-448E-8372-D7E08FBF25A0}" type="presOf" srcId="{032D80D1-4554-42E6-920B-997A3E208B4D}" destId="{019B76CB-D449-4EAF-A843-E799EB448F39}" srcOrd="0" destOrd="0" presId="urn:microsoft.com/office/officeart/2009/3/layout/HorizontalOrganizationChart"/>
    <dgm:cxn modelId="{4E2A4B86-ED3A-46F0-BF7F-BFBC7BE5A3B7}" type="presOf" srcId="{63EFFAC8-38E3-4C2F-9CE2-59F6F33AFF13}" destId="{10355069-EB8A-4FE8-82FC-09224FC866AC}" srcOrd="0" destOrd="0" presId="urn:microsoft.com/office/officeart/2009/3/layout/HorizontalOrganizationChart"/>
    <dgm:cxn modelId="{A37A0C9E-770A-4EA7-879A-9DF766AABF7E}" type="presOf" srcId="{18D20164-B00F-44B3-A691-4CA008581543}" destId="{FF866BA9-E832-4E3C-89AC-D2B53F72E540}" srcOrd="0" destOrd="0" presId="urn:microsoft.com/office/officeart/2009/3/layout/HorizontalOrganizationChart"/>
    <dgm:cxn modelId="{9BB9399E-2A10-46DE-AA5D-425B242C8949}" srcId="{161FC162-9FA4-4A1F-9A7E-A716FC51591D}" destId="{032D80D1-4554-42E6-920B-997A3E208B4D}" srcOrd="1" destOrd="0" parTransId="{1D00766E-05B5-4228-84C2-D1BDF3441292}" sibTransId="{35DF4923-F4B5-430F-960C-98EB836EA6D0}"/>
    <dgm:cxn modelId="{38C783AA-4BE6-482D-ADC2-1249E1A7C950}" type="presOf" srcId="{A83A7ABE-4B92-467A-B8CA-9F31EEFAEED9}" destId="{70CE8B2A-FF65-4C17-B7D8-66281C0BAA40}" srcOrd="0" destOrd="0" presId="urn:microsoft.com/office/officeart/2009/3/layout/HorizontalOrganizationChart"/>
    <dgm:cxn modelId="{968AA5AE-EB09-446C-A529-CF01DFB841A4}" type="presOf" srcId="{82A8DDC7-0ED4-4D2A-AB2B-5062F76B75E1}" destId="{6822F81F-3394-4882-A84A-B1FA1208E00B}" srcOrd="0" destOrd="0" presId="urn:microsoft.com/office/officeart/2009/3/layout/HorizontalOrganizationChart"/>
    <dgm:cxn modelId="{3773FEBA-0D20-44FE-8465-B5A7689C8696}" type="presOf" srcId="{D0D053BA-C658-4E5A-AE51-5A3E3D66148F}" destId="{B4A25675-81D7-4341-8FC7-90CD0B01F025}" srcOrd="1" destOrd="0" presId="urn:microsoft.com/office/officeart/2009/3/layout/HorizontalOrganizationChart"/>
    <dgm:cxn modelId="{B50CDCD1-46E2-43A5-8190-B47B95F90CF7}" srcId="{DFE2F9FB-3901-4321-B2CD-E1BBD8C3CCEF}" destId="{D0D053BA-C658-4E5A-AE51-5A3E3D66148F}" srcOrd="1" destOrd="0" parTransId="{209303B6-76F1-41ED-B44D-E875E8AC7451}" sibTransId="{16664584-485F-42F5-9B76-ACD07ED42396}"/>
    <dgm:cxn modelId="{F097B2E6-841A-45AA-9379-826F55A48C1F}" type="presOf" srcId="{63EFFAC8-38E3-4C2F-9CE2-59F6F33AFF13}" destId="{AD3824AF-A165-48B0-92B1-22CB036A84E5}" srcOrd="1" destOrd="0" presId="urn:microsoft.com/office/officeart/2009/3/layout/HorizontalOrganizationChart"/>
    <dgm:cxn modelId="{8D2CCDEB-9664-4C18-8535-9DCCE72B1476}" srcId="{63EFFAC8-38E3-4C2F-9CE2-59F6F33AFF13}" destId="{9DC813A3-0C28-495B-9E28-863F5350B35F}" srcOrd="1" destOrd="0" parTransId="{8774B2BB-6C18-43C5-BCB9-5226A92E30A6}" sibTransId="{8767C76B-4E0A-42B1-B31E-D4CCBDAC84AF}"/>
    <dgm:cxn modelId="{050719ED-F08A-4737-9EF5-18DDFBE3A505}" type="presOf" srcId="{5B940212-1241-4092-B431-1269D7422777}" destId="{21B6F6E3-C911-4B2F-BCBB-695A062B930A}" srcOrd="1" destOrd="0" presId="urn:microsoft.com/office/officeart/2009/3/layout/HorizontalOrganizationChart"/>
    <dgm:cxn modelId="{08177FEF-09C0-41C3-84C1-2675500FFC37}" type="presOf" srcId="{077CD082-4CCE-421A-B9DC-8885A8F94DFF}" destId="{A12D6063-6E83-4BCE-B087-2D57051F502D}" srcOrd="0" destOrd="0" presId="urn:microsoft.com/office/officeart/2009/3/layout/HorizontalOrganizationChart"/>
    <dgm:cxn modelId="{CE6F10F0-79D4-4571-B46E-AC4D863298BB}" type="presOf" srcId="{9DC813A3-0C28-495B-9E28-863F5350B35F}" destId="{43786A4B-E78E-45EB-A310-81EFD12EF4FB}" srcOrd="1" destOrd="0" presId="urn:microsoft.com/office/officeart/2009/3/layout/HorizontalOrganizationChart"/>
    <dgm:cxn modelId="{7D0584E2-ACD4-48F9-A39F-BCB6A2C1E381}" type="presParOf" srcId="{53175592-2801-498A-B753-F005847192F0}" destId="{C572886D-7FD3-4342-80F8-9CC62371593F}" srcOrd="0" destOrd="0" presId="urn:microsoft.com/office/officeart/2009/3/layout/HorizontalOrganizationChart"/>
    <dgm:cxn modelId="{00E67ABC-C0F4-4BAF-8907-E4C814CEC72D}" type="presParOf" srcId="{C572886D-7FD3-4342-80F8-9CC62371593F}" destId="{077E758B-AF6B-4E52-9BED-E92BCBE0F460}" srcOrd="0" destOrd="0" presId="urn:microsoft.com/office/officeart/2009/3/layout/HorizontalOrganizationChart"/>
    <dgm:cxn modelId="{291DF3DD-65C9-401A-B20F-4B9AA2A0048C}" type="presParOf" srcId="{077E758B-AF6B-4E52-9BED-E92BCBE0F460}" destId="{A12D6063-6E83-4BCE-B087-2D57051F502D}" srcOrd="0" destOrd="0" presId="urn:microsoft.com/office/officeart/2009/3/layout/HorizontalOrganizationChart"/>
    <dgm:cxn modelId="{15982327-ED7E-4514-AA2B-49B74B50FB79}" type="presParOf" srcId="{077E758B-AF6B-4E52-9BED-E92BCBE0F460}" destId="{1DF1BEFF-80C8-4A9D-9CC5-064FF6168E05}" srcOrd="1" destOrd="0" presId="urn:microsoft.com/office/officeart/2009/3/layout/HorizontalOrganizationChart"/>
    <dgm:cxn modelId="{2FFF2EC3-0929-477B-8559-CAD45FEDA801}" type="presParOf" srcId="{C572886D-7FD3-4342-80F8-9CC62371593F}" destId="{C8711D0A-A66E-4B75-9EDB-E514964746B7}" srcOrd="1" destOrd="0" presId="urn:microsoft.com/office/officeart/2009/3/layout/HorizontalOrganizationChart"/>
    <dgm:cxn modelId="{88CB1BD6-635F-4A1E-91A9-32515133FAA4}" type="presParOf" srcId="{C8711D0A-A66E-4B75-9EDB-E514964746B7}" destId="{6822F81F-3394-4882-A84A-B1FA1208E00B}" srcOrd="0" destOrd="0" presId="urn:microsoft.com/office/officeart/2009/3/layout/HorizontalOrganizationChart"/>
    <dgm:cxn modelId="{E4585BEE-059C-43C4-8256-BE854F8FE135}" type="presParOf" srcId="{C8711D0A-A66E-4B75-9EDB-E514964746B7}" destId="{C25C286A-E1BA-4F30-BC7D-D2E8FCC35E73}" srcOrd="1" destOrd="0" presId="urn:microsoft.com/office/officeart/2009/3/layout/HorizontalOrganizationChart"/>
    <dgm:cxn modelId="{12E5E40B-8BD3-41E6-B179-0A8950683916}" type="presParOf" srcId="{C25C286A-E1BA-4F30-BC7D-D2E8FCC35E73}" destId="{ACF10AE1-901F-42E7-AA7D-933D5D3C644C}" srcOrd="0" destOrd="0" presId="urn:microsoft.com/office/officeart/2009/3/layout/HorizontalOrganizationChart"/>
    <dgm:cxn modelId="{A6872BCA-904F-4226-89F0-D3EF206EE261}" type="presParOf" srcId="{ACF10AE1-901F-42E7-AA7D-933D5D3C644C}" destId="{2F0AC18F-3A37-453F-992C-B012F6E061C7}" srcOrd="0" destOrd="0" presId="urn:microsoft.com/office/officeart/2009/3/layout/HorizontalOrganizationChart"/>
    <dgm:cxn modelId="{41714D21-CF89-4C9F-AA05-B04854A56AD3}" type="presParOf" srcId="{ACF10AE1-901F-42E7-AA7D-933D5D3C644C}" destId="{9852D6D0-E51A-4162-803D-A04039DCE752}" srcOrd="1" destOrd="0" presId="urn:microsoft.com/office/officeart/2009/3/layout/HorizontalOrganizationChart"/>
    <dgm:cxn modelId="{D0C87842-255E-452F-A4F6-3A6F589EA92F}" type="presParOf" srcId="{C25C286A-E1BA-4F30-BC7D-D2E8FCC35E73}" destId="{AF762D62-8BF8-456B-B18E-75A2EA02A024}" srcOrd="1" destOrd="0" presId="urn:microsoft.com/office/officeart/2009/3/layout/HorizontalOrganizationChart"/>
    <dgm:cxn modelId="{F21B25C2-2D2F-454B-9133-07DAAA5A6EE4}" type="presParOf" srcId="{AF762D62-8BF8-456B-B18E-75A2EA02A024}" destId="{EA38EA26-29EC-4837-970D-A50C594CFCB1}" srcOrd="0" destOrd="0" presId="urn:microsoft.com/office/officeart/2009/3/layout/HorizontalOrganizationChart"/>
    <dgm:cxn modelId="{8D411B85-011F-4217-94CF-DA8D118B3509}" type="presParOf" srcId="{AF762D62-8BF8-456B-B18E-75A2EA02A024}" destId="{E8B6072D-2A41-4C03-A2B1-2FAD959D1597}" srcOrd="1" destOrd="0" presId="urn:microsoft.com/office/officeart/2009/3/layout/HorizontalOrganizationChart"/>
    <dgm:cxn modelId="{1526EF2A-B84E-4C29-8F3F-0EDA4F10A811}" type="presParOf" srcId="{E8B6072D-2A41-4C03-A2B1-2FAD959D1597}" destId="{94C23F26-C050-49AB-8411-85130375A59D}" srcOrd="0" destOrd="0" presId="urn:microsoft.com/office/officeart/2009/3/layout/HorizontalOrganizationChart"/>
    <dgm:cxn modelId="{05967A3B-BD50-4C91-BCF0-AD8C20D6E0AA}" type="presParOf" srcId="{94C23F26-C050-49AB-8411-85130375A59D}" destId="{70CE8B2A-FF65-4C17-B7D8-66281C0BAA40}" srcOrd="0" destOrd="0" presId="urn:microsoft.com/office/officeart/2009/3/layout/HorizontalOrganizationChart"/>
    <dgm:cxn modelId="{88F310D4-364C-48CE-B54A-AA3ED0DD6592}" type="presParOf" srcId="{94C23F26-C050-49AB-8411-85130375A59D}" destId="{4F332766-BC4B-4E9F-8764-B65AC5C7C3C8}" srcOrd="1" destOrd="0" presId="urn:microsoft.com/office/officeart/2009/3/layout/HorizontalOrganizationChart"/>
    <dgm:cxn modelId="{9F91A5A8-16FF-4D98-9BAA-5E573139BED7}" type="presParOf" srcId="{E8B6072D-2A41-4C03-A2B1-2FAD959D1597}" destId="{5EE80B59-A67D-4F6F-B408-778E693CD7AE}" srcOrd="1" destOrd="0" presId="urn:microsoft.com/office/officeart/2009/3/layout/HorizontalOrganizationChart"/>
    <dgm:cxn modelId="{2D1FD210-A9CC-453E-8F70-FBE7A21CC8D8}" type="presParOf" srcId="{E8B6072D-2A41-4C03-A2B1-2FAD959D1597}" destId="{7CE8BD55-0944-4C0D-8756-A1A7A45E44CA}" srcOrd="2" destOrd="0" presId="urn:microsoft.com/office/officeart/2009/3/layout/HorizontalOrganizationChart"/>
    <dgm:cxn modelId="{4177C01C-2D83-4805-9688-0F0816D31DBD}" type="presParOf" srcId="{AF762D62-8BF8-456B-B18E-75A2EA02A024}" destId="{BBA127F2-C637-424F-A48F-CFF5152A9AE3}" srcOrd="2" destOrd="0" presId="urn:microsoft.com/office/officeart/2009/3/layout/HorizontalOrganizationChart"/>
    <dgm:cxn modelId="{4E6C9567-5682-4CA6-BA35-45EFA1215C1A}" type="presParOf" srcId="{AF762D62-8BF8-456B-B18E-75A2EA02A024}" destId="{57B0A0E8-1984-4AE4-AC79-5BB3BCE84172}" srcOrd="3" destOrd="0" presId="urn:microsoft.com/office/officeart/2009/3/layout/HorizontalOrganizationChart"/>
    <dgm:cxn modelId="{394C8938-8F3C-4218-8E8D-3668B1598ACD}" type="presParOf" srcId="{57B0A0E8-1984-4AE4-AC79-5BB3BCE84172}" destId="{524D6B9D-2E51-4638-B6EF-AAE56FD91127}" srcOrd="0" destOrd="0" presId="urn:microsoft.com/office/officeart/2009/3/layout/HorizontalOrganizationChart"/>
    <dgm:cxn modelId="{85F87D50-011A-460C-ADB7-043575F56527}" type="presParOf" srcId="{524D6B9D-2E51-4638-B6EF-AAE56FD91127}" destId="{C7EF2977-D749-4539-80C7-2F76EC1FD0FC}" srcOrd="0" destOrd="0" presId="urn:microsoft.com/office/officeart/2009/3/layout/HorizontalOrganizationChart"/>
    <dgm:cxn modelId="{0C39B4FF-4E06-4196-A0F0-08EBA2315986}" type="presParOf" srcId="{524D6B9D-2E51-4638-B6EF-AAE56FD91127}" destId="{B4A25675-81D7-4341-8FC7-90CD0B01F025}" srcOrd="1" destOrd="0" presId="urn:microsoft.com/office/officeart/2009/3/layout/HorizontalOrganizationChart"/>
    <dgm:cxn modelId="{E7E18510-21A6-43F9-BE7E-BDF64EB80655}" type="presParOf" srcId="{57B0A0E8-1984-4AE4-AC79-5BB3BCE84172}" destId="{184A08D5-CA00-423D-B1CF-44565CE33CD4}" srcOrd="1" destOrd="0" presId="urn:microsoft.com/office/officeart/2009/3/layout/HorizontalOrganizationChart"/>
    <dgm:cxn modelId="{670CE23E-CF07-477C-8EA2-CD3FE6B0CE24}" type="presParOf" srcId="{57B0A0E8-1984-4AE4-AC79-5BB3BCE84172}" destId="{66B8560A-8AC8-43B9-9F00-06B6130E24F8}" srcOrd="2" destOrd="0" presId="urn:microsoft.com/office/officeart/2009/3/layout/HorizontalOrganizationChart"/>
    <dgm:cxn modelId="{D4193794-DAA1-4213-8D1F-C7D57EE3FEB4}" type="presParOf" srcId="{C25C286A-E1BA-4F30-BC7D-D2E8FCC35E73}" destId="{CE153DAB-2E9D-43F8-B47D-8F6F43BC8520}" srcOrd="2" destOrd="0" presId="urn:microsoft.com/office/officeart/2009/3/layout/HorizontalOrganizationChart"/>
    <dgm:cxn modelId="{3A581DE0-8261-448E-886C-E1F5F8D5B8EF}" type="presParOf" srcId="{C8711D0A-A66E-4B75-9EDB-E514964746B7}" destId="{3288065D-AA2C-4BFF-8F19-82A79B1226AB}" srcOrd="2" destOrd="0" presId="urn:microsoft.com/office/officeart/2009/3/layout/HorizontalOrganizationChart"/>
    <dgm:cxn modelId="{E6E32F1A-6DF7-46C5-82A8-D78C59779222}" type="presParOf" srcId="{C8711D0A-A66E-4B75-9EDB-E514964746B7}" destId="{E5032D41-CF8A-4D49-9180-CC15560DE75E}" srcOrd="3" destOrd="0" presId="urn:microsoft.com/office/officeart/2009/3/layout/HorizontalOrganizationChart"/>
    <dgm:cxn modelId="{F59E1640-6556-4B2A-97B4-745F3E897850}" type="presParOf" srcId="{E5032D41-CF8A-4D49-9180-CC15560DE75E}" destId="{6A113C4D-BA18-4651-82B1-F3CC385B9A22}" srcOrd="0" destOrd="0" presId="urn:microsoft.com/office/officeart/2009/3/layout/HorizontalOrganizationChart"/>
    <dgm:cxn modelId="{7618CFBF-DA70-4193-B018-4D8079B41025}" type="presParOf" srcId="{6A113C4D-BA18-4651-82B1-F3CC385B9A22}" destId="{7BC288E9-D905-4202-859F-B98A17B8F2A9}" srcOrd="0" destOrd="0" presId="urn:microsoft.com/office/officeart/2009/3/layout/HorizontalOrganizationChart"/>
    <dgm:cxn modelId="{27828852-D5BB-4D09-BCE3-7E0A805ACB71}" type="presParOf" srcId="{6A113C4D-BA18-4651-82B1-F3CC385B9A22}" destId="{E57C7D21-2B13-49C1-BCD3-F7405BC03387}" srcOrd="1" destOrd="0" presId="urn:microsoft.com/office/officeart/2009/3/layout/HorizontalOrganizationChart"/>
    <dgm:cxn modelId="{2225F8C6-8137-4252-81D2-5EA7327D1DF9}" type="presParOf" srcId="{E5032D41-CF8A-4D49-9180-CC15560DE75E}" destId="{4DB4FD81-622A-49D9-AEC5-BE06B055BF36}" srcOrd="1" destOrd="0" presId="urn:microsoft.com/office/officeart/2009/3/layout/HorizontalOrganizationChart"/>
    <dgm:cxn modelId="{5AA12B44-4CF4-4CB9-B779-3EB545359D7F}" type="presParOf" srcId="{4DB4FD81-622A-49D9-AEC5-BE06B055BF36}" destId="{FF866BA9-E832-4E3C-89AC-D2B53F72E540}" srcOrd="0" destOrd="0" presId="urn:microsoft.com/office/officeart/2009/3/layout/HorizontalOrganizationChart"/>
    <dgm:cxn modelId="{FDDE5570-9B86-486D-8033-CDC502EB2E74}" type="presParOf" srcId="{4DB4FD81-622A-49D9-AEC5-BE06B055BF36}" destId="{753331F0-6B56-4A57-AB89-00A63AB28A7E}" srcOrd="1" destOrd="0" presId="urn:microsoft.com/office/officeart/2009/3/layout/HorizontalOrganizationChart"/>
    <dgm:cxn modelId="{86621D81-4D28-4A36-BAC2-F1C6CCBAD2DA}" type="presParOf" srcId="{753331F0-6B56-4A57-AB89-00A63AB28A7E}" destId="{70C14853-EE6B-4A2F-8B5F-74E6CE46AA37}" srcOrd="0" destOrd="0" presId="urn:microsoft.com/office/officeart/2009/3/layout/HorizontalOrganizationChart"/>
    <dgm:cxn modelId="{845DE27F-9F6D-48E0-B1BF-61AD7C789CD9}" type="presParOf" srcId="{70C14853-EE6B-4A2F-8B5F-74E6CE46AA37}" destId="{DBC925B6-D99F-417D-B068-A059B6FA31C9}" srcOrd="0" destOrd="0" presId="urn:microsoft.com/office/officeart/2009/3/layout/HorizontalOrganizationChart"/>
    <dgm:cxn modelId="{797F34EE-6BEA-4882-ACD7-C838F237CC4C}" type="presParOf" srcId="{70C14853-EE6B-4A2F-8B5F-74E6CE46AA37}" destId="{D6C0A863-0B3D-45CC-9EA5-22296C056640}" srcOrd="1" destOrd="0" presId="urn:microsoft.com/office/officeart/2009/3/layout/HorizontalOrganizationChart"/>
    <dgm:cxn modelId="{AD1E7ED6-6542-411F-A28D-22684F6DC3A4}" type="presParOf" srcId="{753331F0-6B56-4A57-AB89-00A63AB28A7E}" destId="{75804848-6965-4885-9D12-A0066075D736}" srcOrd="1" destOrd="0" presId="urn:microsoft.com/office/officeart/2009/3/layout/HorizontalOrganizationChart"/>
    <dgm:cxn modelId="{2F298557-0584-44D7-9036-02FF413AF222}" type="presParOf" srcId="{753331F0-6B56-4A57-AB89-00A63AB28A7E}" destId="{92088CB5-3C71-40AD-BD07-F50FBBEE4786}" srcOrd="2" destOrd="0" presId="urn:microsoft.com/office/officeart/2009/3/layout/HorizontalOrganizationChart"/>
    <dgm:cxn modelId="{AAFFC445-271A-43B4-8DF4-5A038D2A244B}" type="presParOf" srcId="{4DB4FD81-622A-49D9-AEC5-BE06B055BF36}" destId="{0E451835-4254-4390-BCA3-92C173796F67}" srcOrd="2" destOrd="0" presId="urn:microsoft.com/office/officeart/2009/3/layout/HorizontalOrganizationChart"/>
    <dgm:cxn modelId="{601088C6-AEDD-4462-9908-FBA1018797B4}" type="presParOf" srcId="{4DB4FD81-622A-49D9-AEC5-BE06B055BF36}" destId="{888E6104-1131-42AD-8D1E-B9FD5DA04F05}" srcOrd="3" destOrd="0" presId="urn:microsoft.com/office/officeart/2009/3/layout/HorizontalOrganizationChart"/>
    <dgm:cxn modelId="{68201CC3-A2A1-4987-8E0C-7E9598804483}" type="presParOf" srcId="{888E6104-1131-42AD-8D1E-B9FD5DA04F05}" destId="{91463A7E-EC8F-4353-8427-90C2144C0B38}" srcOrd="0" destOrd="0" presId="urn:microsoft.com/office/officeart/2009/3/layout/HorizontalOrganizationChart"/>
    <dgm:cxn modelId="{C3BAD947-A4B4-4A10-8D30-989015209F74}" type="presParOf" srcId="{91463A7E-EC8F-4353-8427-90C2144C0B38}" destId="{019B76CB-D449-4EAF-A843-E799EB448F39}" srcOrd="0" destOrd="0" presId="urn:microsoft.com/office/officeart/2009/3/layout/HorizontalOrganizationChart"/>
    <dgm:cxn modelId="{DE4BCBD3-8900-4B62-A13D-7ED73FDD17D8}" type="presParOf" srcId="{91463A7E-EC8F-4353-8427-90C2144C0B38}" destId="{B6EB2CDA-8707-4555-AEBB-66582DE4E590}" srcOrd="1" destOrd="0" presId="urn:microsoft.com/office/officeart/2009/3/layout/HorizontalOrganizationChart"/>
    <dgm:cxn modelId="{201B6350-7B2E-4653-AD4E-B953664CC3FB}" type="presParOf" srcId="{888E6104-1131-42AD-8D1E-B9FD5DA04F05}" destId="{4E85C581-18C1-46D7-8273-EF73F9AD2861}" srcOrd="1" destOrd="0" presId="urn:microsoft.com/office/officeart/2009/3/layout/HorizontalOrganizationChart"/>
    <dgm:cxn modelId="{DA614D38-3561-447D-A7D0-D2D3A294CDCE}" type="presParOf" srcId="{888E6104-1131-42AD-8D1E-B9FD5DA04F05}" destId="{2B92A25C-4C74-425E-9DDE-7A749B682B45}" srcOrd="2" destOrd="0" presId="urn:microsoft.com/office/officeart/2009/3/layout/HorizontalOrganizationChart"/>
    <dgm:cxn modelId="{497B2BDF-512E-4232-82FF-574EE363DB97}" type="presParOf" srcId="{E5032D41-CF8A-4D49-9180-CC15560DE75E}" destId="{8A7911AF-D292-4813-84DD-582FDD861182}" srcOrd="2" destOrd="0" presId="urn:microsoft.com/office/officeart/2009/3/layout/HorizontalOrganizationChart"/>
    <dgm:cxn modelId="{3F3FA6F7-D840-48B0-9C8A-FB387A5558F8}" type="presParOf" srcId="{C8711D0A-A66E-4B75-9EDB-E514964746B7}" destId="{006932EE-6B50-4D44-A6CF-6017DA8CB0D0}" srcOrd="4" destOrd="0" presId="urn:microsoft.com/office/officeart/2009/3/layout/HorizontalOrganizationChart"/>
    <dgm:cxn modelId="{BBA6AC66-8070-4BB4-B315-3E34606F88D5}" type="presParOf" srcId="{C8711D0A-A66E-4B75-9EDB-E514964746B7}" destId="{025D0481-7644-4E0F-99AB-3CDF2FB84629}" srcOrd="5" destOrd="0" presId="urn:microsoft.com/office/officeart/2009/3/layout/HorizontalOrganizationChart"/>
    <dgm:cxn modelId="{6CB55B26-7202-4037-875F-D1FD5700885A}" type="presParOf" srcId="{025D0481-7644-4E0F-99AB-3CDF2FB84629}" destId="{52FEE5E3-97BF-4829-8967-76E4EA2DB63B}" srcOrd="0" destOrd="0" presId="urn:microsoft.com/office/officeart/2009/3/layout/HorizontalOrganizationChart"/>
    <dgm:cxn modelId="{D799E0D2-AFC7-4D74-9709-75510053D438}" type="presParOf" srcId="{52FEE5E3-97BF-4829-8967-76E4EA2DB63B}" destId="{10355069-EB8A-4FE8-82FC-09224FC866AC}" srcOrd="0" destOrd="0" presId="urn:microsoft.com/office/officeart/2009/3/layout/HorizontalOrganizationChart"/>
    <dgm:cxn modelId="{31E488B3-B2B6-4F16-9DB5-F4619AA3DC3F}" type="presParOf" srcId="{52FEE5E3-97BF-4829-8967-76E4EA2DB63B}" destId="{AD3824AF-A165-48B0-92B1-22CB036A84E5}" srcOrd="1" destOrd="0" presId="urn:microsoft.com/office/officeart/2009/3/layout/HorizontalOrganizationChart"/>
    <dgm:cxn modelId="{85E2CCA0-19C2-4234-82ED-713CF6B80E26}" type="presParOf" srcId="{025D0481-7644-4E0F-99AB-3CDF2FB84629}" destId="{842F5DAF-619F-49B3-B850-6686B3060266}" srcOrd="1" destOrd="0" presId="urn:microsoft.com/office/officeart/2009/3/layout/HorizontalOrganizationChart"/>
    <dgm:cxn modelId="{DD414826-2D6D-477E-A4A1-73237923156A}" type="presParOf" srcId="{842F5DAF-619F-49B3-B850-6686B3060266}" destId="{C4ECEE53-658F-4608-8138-CF17F81FF688}" srcOrd="0" destOrd="0" presId="urn:microsoft.com/office/officeart/2009/3/layout/HorizontalOrganizationChart"/>
    <dgm:cxn modelId="{931604E9-3825-42C0-B3C5-763492BEAF5E}" type="presParOf" srcId="{842F5DAF-619F-49B3-B850-6686B3060266}" destId="{0CF3F6A8-E01F-4DFC-8E1E-66EFB374D29F}" srcOrd="1" destOrd="0" presId="urn:microsoft.com/office/officeart/2009/3/layout/HorizontalOrganizationChart"/>
    <dgm:cxn modelId="{2A5CA916-9B35-43E1-BDE7-29E0321E82DC}" type="presParOf" srcId="{0CF3F6A8-E01F-4DFC-8E1E-66EFB374D29F}" destId="{2E0247C8-0BC2-4950-8A61-BAEDD4DE07F0}" srcOrd="0" destOrd="0" presId="urn:microsoft.com/office/officeart/2009/3/layout/HorizontalOrganizationChart"/>
    <dgm:cxn modelId="{676A1DB5-03D4-4F70-8F50-A13F67593E4C}" type="presParOf" srcId="{2E0247C8-0BC2-4950-8A61-BAEDD4DE07F0}" destId="{CF783D8E-5E32-4288-A53B-D6F12552643D}" srcOrd="0" destOrd="0" presId="urn:microsoft.com/office/officeart/2009/3/layout/HorizontalOrganizationChart"/>
    <dgm:cxn modelId="{03FC5967-DBC9-48A1-98F7-72B460B05E28}" type="presParOf" srcId="{2E0247C8-0BC2-4950-8A61-BAEDD4DE07F0}" destId="{21B6F6E3-C911-4B2F-BCBB-695A062B930A}" srcOrd="1" destOrd="0" presId="urn:microsoft.com/office/officeart/2009/3/layout/HorizontalOrganizationChart"/>
    <dgm:cxn modelId="{48DAD664-F9F0-4379-8F71-AD37B4BAE622}" type="presParOf" srcId="{0CF3F6A8-E01F-4DFC-8E1E-66EFB374D29F}" destId="{FDE71175-A70A-4ECF-A38A-3979653076AA}" srcOrd="1" destOrd="0" presId="urn:microsoft.com/office/officeart/2009/3/layout/HorizontalOrganizationChart"/>
    <dgm:cxn modelId="{46744FFD-891E-41FE-8003-38E636818183}" type="presParOf" srcId="{0CF3F6A8-E01F-4DFC-8E1E-66EFB374D29F}" destId="{370D629A-1FC0-4C66-ACCF-4BBBAA1A4B86}" srcOrd="2" destOrd="0" presId="urn:microsoft.com/office/officeart/2009/3/layout/HorizontalOrganizationChart"/>
    <dgm:cxn modelId="{5BF71D04-6242-477A-BEBA-3C86BA2F31AD}" type="presParOf" srcId="{842F5DAF-619F-49B3-B850-6686B3060266}" destId="{B42D6C73-BCD3-4168-8629-676C1085BB12}" srcOrd="2" destOrd="0" presId="urn:microsoft.com/office/officeart/2009/3/layout/HorizontalOrganizationChart"/>
    <dgm:cxn modelId="{DED29E1A-FCBB-45A6-B774-55644B6BFD2A}" type="presParOf" srcId="{842F5DAF-619F-49B3-B850-6686B3060266}" destId="{EE9513EB-CA01-4432-A3E9-888FDE9D6A84}" srcOrd="3" destOrd="0" presId="urn:microsoft.com/office/officeart/2009/3/layout/HorizontalOrganizationChart"/>
    <dgm:cxn modelId="{3115E9FA-AE4E-4BCD-BEA7-BC4258489419}" type="presParOf" srcId="{EE9513EB-CA01-4432-A3E9-888FDE9D6A84}" destId="{A7AC04FB-BCDD-489B-A774-5FB67BFA87B5}" srcOrd="0" destOrd="0" presId="urn:microsoft.com/office/officeart/2009/3/layout/HorizontalOrganizationChart"/>
    <dgm:cxn modelId="{13907FDE-84D3-4072-8C08-731FC91D3974}" type="presParOf" srcId="{A7AC04FB-BCDD-489B-A774-5FB67BFA87B5}" destId="{6705867C-68BB-4368-B2E9-DE0E497A0E29}" srcOrd="0" destOrd="0" presId="urn:microsoft.com/office/officeart/2009/3/layout/HorizontalOrganizationChart"/>
    <dgm:cxn modelId="{22C1E924-C3AE-4C93-B0A9-BEEED3C030AD}" type="presParOf" srcId="{A7AC04FB-BCDD-489B-A774-5FB67BFA87B5}" destId="{43786A4B-E78E-45EB-A310-81EFD12EF4FB}" srcOrd="1" destOrd="0" presId="urn:microsoft.com/office/officeart/2009/3/layout/HorizontalOrganizationChart"/>
    <dgm:cxn modelId="{EAEF7414-A444-4190-B5C7-23579DB87AE3}" type="presParOf" srcId="{EE9513EB-CA01-4432-A3E9-888FDE9D6A84}" destId="{21730403-6BE6-4B97-9129-4E5AD2218744}" srcOrd="1" destOrd="0" presId="urn:microsoft.com/office/officeart/2009/3/layout/HorizontalOrganizationChart"/>
    <dgm:cxn modelId="{35EFF41F-A115-4F87-8327-D135402EF6C7}" type="presParOf" srcId="{EE9513EB-CA01-4432-A3E9-888FDE9D6A84}" destId="{5D2BA649-F434-4614-89B5-A4E6C4702693}" srcOrd="2" destOrd="0" presId="urn:microsoft.com/office/officeart/2009/3/layout/HorizontalOrganizationChart"/>
    <dgm:cxn modelId="{01037D40-01CC-4E4D-A56F-47031E55168D}" type="presParOf" srcId="{025D0481-7644-4E0F-99AB-3CDF2FB84629}" destId="{60F213AF-20A7-40F5-8643-60C3657E5E17}" srcOrd="2" destOrd="0" presId="urn:microsoft.com/office/officeart/2009/3/layout/HorizontalOrganizationChart"/>
    <dgm:cxn modelId="{0B342A31-5578-4E25-B627-A4BA52CB1F55}" type="presParOf" srcId="{C572886D-7FD3-4342-80F8-9CC62371593F}" destId="{4E2CBFAC-403F-46B6-8F58-DCA2AE09D1B3}" srcOrd="2" destOrd="0" presId="urn:microsoft.com/office/officeart/2009/3/layout/HorizontalOrganization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2D6C73-BCD3-4168-8629-676C1085BB12}">
      <dsp:nvSpPr>
        <dsp:cNvPr id="0" name=""/>
        <dsp:cNvSpPr/>
      </dsp:nvSpPr>
      <dsp:spPr>
        <a:xfrm>
          <a:off x="3263286" y="2615233"/>
          <a:ext cx="250452" cy="269236"/>
        </a:xfrm>
        <a:custGeom>
          <a:avLst/>
          <a:gdLst/>
          <a:ahLst/>
          <a:cxnLst/>
          <a:rect l="0" t="0" r="0" b="0"/>
          <a:pathLst>
            <a:path>
              <a:moveTo>
                <a:pt x="0" y="0"/>
              </a:moveTo>
              <a:lnTo>
                <a:pt x="125226" y="0"/>
              </a:lnTo>
              <a:lnTo>
                <a:pt x="125226" y="269236"/>
              </a:lnTo>
              <a:lnTo>
                <a:pt x="250452" y="2692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CEE53-658F-4608-8138-CF17F81FF688}">
      <dsp:nvSpPr>
        <dsp:cNvPr id="0" name=""/>
        <dsp:cNvSpPr/>
      </dsp:nvSpPr>
      <dsp:spPr>
        <a:xfrm>
          <a:off x="3263286" y="2345996"/>
          <a:ext cx="250452" cy="269236"/>
        </a:xfrm>
        <a:custGeom>
          <a:avLst/>
          <a:gdLst/>
          <a:ahLst/>
          <a:cxnLst/>
          <a:rect l="0" t="0" r="0" b="0"/>
          <a:pathLst>
            <a:path>
              <a:moveTo>
                <a:pt x="0" y="269236"/>
              </a:moveTo>
              <a:lnTo>
                <a:pt x="125226" y="269236"/>
              </a:lnTo>
              <a:lnTo>
                <a:pt x="125226" y="0"/>
              </a:lnTo>
              <a:lnTo>
                <a:pt x="2504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6932EE-6B50-4D44-A6CF-6017DA8CB0D0}">
      <dsp:nvSpPr>
        <dsp:cNvPr id="0" name=""/>
        <dsp:cNvSpPr/>
      </dsp:nvSpPr>
      <dsp:spPr>
        <a:xfrm>
          <a:off x="1760571" y="1538287"/>
          <a:ext cx="250452" cy="1076945"/>
        </a:xfrm>
        <a:custGeom>
          <a:avLst/>
          <a:gdLst/>
          <a:ahLst/>
          <a:cxnLst/>
          <a:rect l="0" t="0" r="0" b="0"/>
          <a:pathLst>
            <a:path>
              <a:moveTo>
                <a:pt x="0" y="0"/>
              </a:moveTo>
              <a:lnTo>
                <a:pt x="125226" y="0"/>
              </a:lnTo>
              <a:lnTo>
                <a:pt x="125226" y="1076945"/>
              </a:lnTo>
              <a:lnTo>
                <a:pt x="250452" y="10769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51835-4254-4390-BCA3-92C173796F67}">
      <dsp:nvSpPr>
        <dsp:cNvPr id="0" name=""/>
        <dsp:cNvSpPr/>
      </dsp:nvSpPr>
      <dsp:spPr>
        <a:xfrm>
          <a:off x="3263286" y="1538287"/>
          <a:ext cx="250452" cy="269236"/>
        </a:xfrm>
        <a:custGeom>
          <a:avLst/>
          <a:gdLst/>
          <a:ahLst/>
          <a:cxnLst/>
          <a:rect l="0" t="0" r="0" b="0"/>
          <a:pathLst>
            <a:path>
              <a:moveTo>
                <a:pt x="0" y="0"/>
              </a:moveTo>
              <a:lnTo>
                <a:pt x="125226" y="0"/>
              </a:lnTo>
              <a:lnTo>
                <a:pt x="125226" y="269236"/>
              </a:lnTo>
              <a:lnTo>
                <a:pt x="250452" y="2692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866BA9-E832-4E3C-89AC-D2B53F72E540}">
      <dsp:nvSpPr>
        <dsp:cNvPr id="0" name=""/>
        <dsp:cNvSpPr/>
      </dsp:nvSpPr>
      <dsp:spPr>
        <a:xfrm>
          <a:off x="3263286" y="1269051"/>
          <a:ext cx="250452" cy="269236"/>
        </a:xfrm>
        <a:custGeom>
          <a:avLst/>
          <a:gdLst/>
          <a:ahLst/>
          <a:cxnLst/>
          <a:rect l="0" t="0" r="0" b="0"/>
          <a:pathLst>
            <a:path>
              <a:moveTo>
                <a:pt x="0" y="269236"/>
              </a:moveTo>
              <a:lnTo>
                <a:pt x="125226" y="269236"/>
              </a:lnTo>
              <a:lnTo>
                <a:pt x="125226" y="0"/>
              </a:lnTo>
              <a:lnTo>
                <a:pt x="2504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88065D-AA2C-4BFF-8F19-82A79B1226AB}">
      <dsp:nvSpPr>
        <dsp:cNvPr id="0" name=""/>
        <dsp:cNvSpPr/>
      </dsp:nvSpPr>
      <dsp:spPr>
        <a:xfrm>
          <a:off x="1760571" y="1492567"/>
          <a:ext cx="250452" cy="91440"/>
        </a:xfrm>
        <a:custGeom>
          <a:avLst/>
          <a:gdLst/>
          <a:ahLst/>
          <a:cxnLst/>
          <a:rect l="0" t="0" r="0" b="0"/>
          <a:pathLst>
            <a:path>
              <a:moveTo>
                <a:pt x="0" y="45720"/>
              </a:moveTo>
              <a:lnTo>
                <a:pt x="250452"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A127F2-C637-424F-A48F-CFF5152A9AE3}">
      <dsp:nvSpPr>
        <dsp:cNvPr id="0" name=""/>
        <dsp:cNvSpPr/>
      </dsp:nvSpPr>
      <dsp:spPr>
        <a:xfrm>
          <a:off x="3263286" y="461341"/>
          <a:ext cx="250452" cy="269236"/>
        </a:xfrm>
        <a:custGeom>
          <a:avLst/>
          <a:gdLst/>
          <a:ahLst/>
          <a:cxnLst/>
          <a:rect l="0" t="0" r="0" b="0"/>
          <a:pathLst>
            <a:path>
              <a:moveTo>
                <a:pt x="0" y="0"/>
              </a:moveTo>
              <a:lnTo>
                <a:pt x="125226" y="0"/>
              </a:lnTo>
              <a:lnTo>
                <a:pt x="125226" y="269236"/>
              </a:lnTo>
              <a:lnTo>
                <a:pt x="250452" y="2692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38EA26-29EC-4837-970D-A50C594CFCB1}">
      <dsp:nvSpPr>
        <dsp:cNvPr id="0" name=""/>
        <dsp:cNvSpPr/>
      </dsp:nvSpPr>
      <dsp:spPr>
        <a:xfrm>
          <a:off x="3263286" y="192105"/>
          <a:ext cx="250452" cy="269236"/>
        </a:xfrm>
        <a:custGeom>
          <a:avLst/>
          <a:gdLst/>
          <a:ahLst/>
          <a:cxnLst/>
          <a:rect l="0" t="0" r="0" b="0"/>
          <a:pathLst>
            <a:path>
              <a:moveTo>
                <a:pt x="0" y="269236"/>
              </a:moveTo>
              <a:lnTo>
                <a:pt x="125226" y="269236"/>
              </a:lnTo>
              <a:lnTo>
                <a:pt x="125226" y="0"/>
              </a:lnTo>
              <a:lnTo>
                <a:pt x="2504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2F81F-3394-4882-A84A-B1FA1208E00B}">
      <dsp:nvSpPr>
        <dsp:cNvPr id="0" name=""/>
        <dsp:cNvSpPr/>
      </dsp:nvSpPr>
      <dsp:spPr>
        <a:xfrm>
          <a:off x="1760571" y="461341"/>
          <a:ext cx="250452" cy="1076945"/>
        </a:xfrm>
        <a:custGeom>
          <a:avLst/>
          <a:gdLst/>
          <a:ahLst/>
          <a:cxnLst/>
          <a:rect l="0" t="0" r="0" b="0"/>
          <a:pathLst>
            <a:path>
              <a:moveTo>
                <a:pt x="0" y="1076945"/>
              </a:moveTo>
              <a:lnTo>
                <a:pt x="125226" y="1076945"/>
              </a:lnTo>
              <a:lnTo>
                <a:pt x="125226" y="0"/>
              </a:lnTo>
              <a:lnTo>
                <a:pt x="2504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2D6063-6E83-4BCE-B087-2D57051F502D}">
      <dsp:nvSpPr>
        <dsp:cNvPr id="0" name=""/>
        <dsp:cNvSpPr/>
      </dsp:nvSpPr>
      <dsp:spPr>
        <a:xfrm>
          <a:off x="508309" y="1347317"/>
          <a:ext cx="1252262" cy="3819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二手图书交易平台</a:t>
          </a:r>
        </a:p>
      </dsp:txBody>
      <dsp:txXfrm>
        <a:off x="508309" y="1347317"/>
        <a:ext cx="1252262" cy="381940"/>
      </dsp:txXfrm>
    </dsp:sp>
    <dsp:sp modelId="{2F0AC18F-3A37-453F-992C-B012F6E061C7}">
      <dsp:nvSpPr>
        <dsp:cNvPr id="0" name=""/>
        <dsp:cNvSpPr/>
      </dsp:nvSpPr>
      <dsp:spPr>
        <a:xfrm>
          <a:off x="2011023" y="270371"/>
          <a:ext cx="1252262" cy="3819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登录界面</a:t>
          </a:r>
        </a:p>
      </dsp:txBody>
      <dsp:txXfrm>
        <a:off x="2011023" y="270371"/>
        <a:ext cx="1252262" cy="381940"/>
      </dsp:txXfrm>
    </dsp:sp>
    <dsp:sp modelId="{70CE8B2A-FF65-4C17-B7D8-66281C0BAA40}">
      <dsp:nvSpPr>
        <dsp:cNvPr id="0" name=""/>
        <dsp:cNvSpPr/>
      </dsp:nvSpPr>
      <dsp:spPr>
        <a:xfrm>
          <a:off x="3513738" y="1135"/>
          <a:ext cx="1252262" cy="3819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授权</a:t>
          </a:r>
        </a:p>
      </dsp:txBody>
      <dsp:txXfrm>
        <a:off x="3513738" y="1135"/>
        <a:ext cx="1252262" cy="381940"/>
      </dsp:txXfrm>
    </dsp:sp>
    <dsp:sp modelId="{C7EF2977-D749-4539-80C7-2F76EC1FD0FC}">
      <dsp:nvSpPr>
        <dsp:cNvPr id="0" name=""/>
        <dsp:cNvSpPr/>
      </dsp:nvSpPr>
      <dsp:spPr>
        <a:xfrm>
          <a:off x="3513738" y="539608"/>
          <a:ext cx="1252262" cy="3819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页面显示</a:t>
          </a:r>
        </a:p>
      </dsp:txBody>
      <dsp:txXfrm>
        <a:off x="3513738" y="539608"/>
        <a:ext cx="1252262" cy="381940"/>
      </dsp:txXfrm>
    </dsp:sp>
    <dsp:sp modelId="{7BC288E9-D905-4202-859F-B98A17B8F2A9}">
      <dsp:nvSpPr>
        <dsp:cNvPr id="0" name=""/>
        <dsp:cNvSpPr/>
      </dsp:nvSpPr>
      <dsp:spPr>
        <a:xfrm>
          <a:off x="2011023" y="1347317"/>
          <a:ext cx="1252262" cy="3819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正常的发布</a:t>
          </a:r>
        </a:p>
      </dsp:txBody>
      <dsp:txXfrm>
        <a:off x="2011023" y="1347317"/>
        <a:ext cx="1252262" cy="381940"/>
      </dsp:txXfrm>
    </dsp:sp>
    <dsp:sp modelId="{DBC925B6-D99F-417D-B068-A059B6FA31C9}">
      <dsp:nvSpPr>
        <dsp:cNvPr id="0" name=""/>
        <dsp:cNvSpPr/>
      </dsp:nvSpPr>
      <dsp:spPr>
        <a:xfrm>
          <a:off x="3513738" y="1078081"/>
          <a:ext cx="1252262" cy="3819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选择图片</a:t>
          </a:r>
        </a:p>
      </dsp:txBody>
      <dsp:txXfrm>
        <a:off x="3513738" y="1078081"/>
        <a:ext cx="1252262" cy="381940"/>
      </dsp:txXfrm>
    </dsp:sp>
    <dsp:sp modelId="{019B76CB-D449-4EAF-A843-E799EB448F39}">
      <dsp:nvSpPr>
        <dsp:cNvPr id="0" name=""/>
        <dsp:cNvSpPr/>
      </dsp:nvSpPr>
      <dsp:spPr>
        <a:xfrm>
          <a:off x="3513738" y="1616553"/>
          <a:ext cx="1252262" cy="3819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上传</a:t>
          </a:r>
        </a:p>
      </dsp:txBody>
      <dsp:txXfrm>
        <a:off x="3513738" y="1616553"/>
        <a:ext cx="1252262" cy="381940"/>
      </dsp:txXfrm>
    </dsp:sp>
    <dsp:sp modelId="{10355069-EB8A-4FE8-82FC-09224FC866AC}">
      <dsp:nvSpPr>
        <dsp:cNvPr id="0" name=""/>
        <dsp:cNvSpPr/>
      </dsp:nvSpPr>
      <dsp:spPr>
        <a:xfrm>
          <a:off x="2011023" y="2424263"/>
          <a:ext cx="1252262" cy="3819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我的</a:t>
          </a:r>
        </a:p>
      </dsp:txBody>
      <dsp:txXfrm>
        <a:off x="2011023" y="2424263"/>
        <a:ext cx="1252262" cy="381940"/>
      </dsp:txXfrm>
    </dsp:sp>
    <dsp:sp modelId="{CF783D8E-5E32-4288-A53B-D6F12552643D}">
      <dsp:nvSpPr>
        <dsp:cNvPr id="0" name=""/>
        <dsp:cNvSpPr/>
      </dsp:nvSpPr>
      <dsp:spPr>
        <a:xfrm>
          <a:off x="3513738" y="2155026"/>
          <a:ext cx="1252262" cy="3819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收藏的正常显示</a:t>
          </a:r>
        </a:p>
      </dsp:txBody>
      <dsp:txXfrm>
        <a:off x="3513738" y="2155026"/>
        <a:ext cx="1252262" cy="381940"/>
      </dsp:txXfrm>
    </dsp:sp>
    <dsp:sp modelId="{6705867C-68BB-4368-B2E9-DE0E497A0E29}">
      <dsp:nvSpPr>
        <dsp:cNvPr id="0" name=""/>
        <dsp:cNvSpPr/>
      </dsp:nvSpPr>
      <dsp:spPr>
        <a:xfrm>
          <a:off x="3513738" y="2693499"/>
          <a:ext cx="1252262" cy="3819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反馈信息</a:t>
          </a:r>
        </a:p>
      </dsp:txBody>
      <dsp:txXfrm>
        <a:off x="3513738" y="2693499"/>
        <a:ext cx="1252262" cy="38194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4d4c68-34fc-4013-99ae-d21b531fbca8}"/>
        <w:category>
          <w:name w:val="常规"/>
          <w:gallery w:val="placeholder"/>
        </w:category>
        <w:types>
          <w:type w:val="bbPlcHdr"/>
        </w:types>
        <w:behaviors>
          <w:behavior w:val="content"/>
        </w:behaviors>
        <w:guid w:val="{494D4C68-34FC-4013-99AE-D21B531FBCA8}"/>
      </w:docPartPr>
      <w:docPartBody>
        <w:p w:rsidR="006B2061" w:rsidRDefault="006B2061">
          <w:r>
            <w:rPr>
              <w:color w:val="808080"/>
            </w:rPr>
            <w:t>单击此处输入文字。</w:t>
          </w:r>
        </w:p>
      </w:docPartBody>
    </w:docPart>
    <w:docPart>
      <w:docPartPr>
        <w:name w:val="{e382830d-4b85-4174-84ce-0d59f9529840}"/>
        <w:category>
          <w:name w:val="常规"/>
          <w:gallery w:val="placeholder"/>
        </w:category>
        <w:types>
          <w:type w:val="bbPlcHdr"/>
        </w:types>
        <w:behaviors>
          <w:behavior w:val="content"/>
        </w:behaviors>
        <w:guid w:val="{E382830D-4B85-4174-84CE-0D59F9529840}"/>
      </w:docPartPr>
      <w:docPartBody>
        <w:p w:rsidR="006B2061" w:rsidRDefault="006B2061">
          <w:r>
            <w:rPr>
              <w:color w:val="808080"/>
            </w:rPr>
            <w:t>单击此处输入文字。</w:t>
          </w:r>
        </w:p>
      </w:docPartBody>
    </w:docPart>
    <w:docPart>
      <w:docPartPr>
        <w:name w:val="{12b2e861-f79e-458d-ba1f-ee9aae2dcedc}"/>
        <w:category>
          <w:name w:val="常规"/>
          <w:gallery w:val="placeholder"/>
        </w:category>
        <w:types>
          <w:type w:val="bbPlcHdr"/>
        </w:types>
        <w:behaviors>
          <w:behavior w:val="content"/>
        </w:behaviors>
        <w:guid w:val="{12B2E861-F79E-458D-BA1F-EE9AAE2DCEDC}"/>
      </w:docPartPr>
      <w:docPartBody>
        <w:p w:rsidR="006B2061" w:rsidRDefault="006B2061">
          <w:r>
            <w:rPr>
              <w:color w:val="808080"/>
            </w:rPr>
            <w:t>单击此处输入文字。</w:t>
          </w:r>
        </w:p>
      </w:docPartBody>
    </w:docPart>
    <w:docPart>
      <w:docPartPr>
        <w:name w:val="{04425c44-a0fb-455e-9c6a-1d81c6b1d95f}"/>
        <w:category>
          <w:name w:val="常规"/>
          <w:gallery w:val="placeholder"/>
        </w:category>
        <w:types>
          <w:type w:val="bbPlcHdr"/>
        </w:types>
        <w:behaviors>
          <w:behavior w:val="content"/>
        </w:behaviors>
        <w:guid w:val="{04425C44-A0FB-455E-9C6A-1D81C6B1D95F}"/>
      </w:docPartPr>
      <w:docPartBody>
        <w:p w:rsidR="006B2061" w:rsidRDefault="006B2061">
          <w:r>
            <w:rPr>
              <w:color w:val="808080"/>
            </w:rPr>
            <w:t>单击此处输入文字。</w:t>
          </w:r>
        </w:p>
      </w:docPartBody>
    </w:docPart>
    <w:docPart>
      <w:docPartPr>
        <w:name w:val="{c566de13-8e49-49e3-9810-cb9a760653aa}"/>
        <w:category>
          <w:name w:val="常规"/>
          <w:gallery w:val="placeholder"/>
        </w:category>
        <w:types>
          <w:type w:val="bbPlcHdr"/>
        </w:types>
        <w:behaviors>
          <w:behavior w:val="content"/>
        </w:behaviors>
        <w:guid w:val="{C566DE13-8E49-49E3-9810-CB9A760653AA}"/>
      </w:docPartPr>
      <w:docPartBody>
        <w:p w:rsidR="006B2061" w:rsidRDefault="006B2061">
          <w:r>
            <w:rPr>
              <w:color w:val="808080"/>
            </w:rPr>
            <w:t>单击此处输入文字。</w:t>
          </w:r>
        </w:p>
      </w:docPartBody>
    </w:docPart>
    <w:docPart>
      <w:docPartPr>
        <w:name w:val="{2f2f6325-4310-4b68-9409-e881d8c5c330}"/>
        <w:category>
          <w:name w:val="常规"/>
          <w:gallery w:val="placeholder"/>
        </w:category>
        <w:types>
          <w:type w:val="bbPlcHdr"/>
        </w:types>
        <w:behaviors>
          <w:behavior w:val="content"/>
        </w:behaviors>
        <w:guid w:val="{2F2F6325-4310-4B68-9409-E881D8C5C330}"/>
      </w:docPartPr>
      <w:docPartBody>
        <w:p w:rsidR="006B2061" w:rsidRDefault="006B2061">
          <w:r>
            <w:rPr>
              <w:color w:val="808080"/>
            </w:rPr>
            <w:t>单击此处输入文字。</w:t>
          </w:r>
        </w:p>
      </w:docPartBody>
    </w:docPart>
    <w:docPart>
      <w:docPartPr>
        <w:name w:val="{ed5607e8-3b18-4514-8e11-d6adf8b92b9f}"/>
        <w:category>
          <w:name w:val="常规"/>
          <w:gallery w:val="placeholder"/>
        </w:category>
        <w:types>
          <w:type w:val="bbPlcHdr"/>
        </w:types>
        <w:behaviors>
          <w:behavior w:val="content"/>
        </w:behaviors>
        <w:guid w:val="{ED5607E8-3B18-4514-8E11-D6ADF8B92B9F}"/>
      </w:docPartPr>
      <w:docPartBody>
        <w:p w:rsidR="006B2061" w:rsidRDefault="006B2061">
          <w:r>
            <w:rPr>
              <w:color w:val="808080"/>
            </w:rPr>
            <w:t>单击此处输入文字。</w:t>
          </w:r>
        </w:p>
      </w:docPartBody>
    </w:docPart>
    <w:docPart>
      <w:docPartPr>
        <w:name w:val="{5c40fe77-b9a7-44d1-a539-742b7e1abf4d}"/>
        <w:category>
          <w:name w:val="常规"/>
          <w:gallery w:val="placeholder"/>
        </w:category>
        <w:types>
          <w:type w:val="bbPlcHdr"/>
        </w:types>
        <w:behaviors>
          <w:behavior w:val="content"/>
        </w:behaviors>
        <w:guid w:val="{5C40FE77-B9A7-44D1-A539-742B7E1ABF4D}"/>
      </w:docPartPr>
      <w:docPartBody>
        <w:p w:rsidR="006B2061" w:rsidRDefault="006B2061">
          <w:r>
            <w:rPr>
              <w:color w:val="808080"/>
            </w:rPr>
            <w:t>单击此处输入文字。</w:t>
          </w:r>
        </w:p>
      </w:docPartBody>
    </w:docPart>
    <w:docPart>
      <w:docPartPr>
        <w:name w:val="{075fea7e-2b78-4916-ac4b-ef5259e674b6}"/>
        <w:category>
          <w:name w:val="常规"/>
          <w:gallery w:val="placeholder"/>
        </w:category>
        <w:types>
          <w:type w:val="bbPlcHdr"/>
        </w:types>
        <w:behaviors>
          <w:behavior w:val="content"/>
        </w:behaviors>
        <w:guid w:val="{075FEA7E-2B78-4916-AC4B-EF5259E674B6}"/>
      </w:docPartPr>
      <w:docPartBody>
        <w:p w:rsidR="006B2061" w:rsidRDefault="006B2061">
          <w:r>
            <w:rPr>
              <w:color w:val="808080"/>
            </w:rPr>
            <w:t>单击此处输入文字。</w:t>
          </w:r>
        </w:p>
      </w:docPartBody>
    </w:docPart>
    <w:docPart>
      <w:docPartPr>
        <w:name w:val="{de30d040-0737-4593-8621-ee4c903a8930}"/>
        <w:category>
          <w:name w:val="常规"/>
          <w:gallery w:val="placeholder"/>
        </w:category>
        <w:types>
          <w:type w:val="bbPlcHdr"/>
        </w:types>
        <w:behaviors>
          <w:behavior w:val="content"/>
        </w:behaviors>
        <w:guid w:val="{DE30D040-0737-4593-8621-EE4C903A8930}"/>
      </w:docPartPr>
      <w:docPartBody>
        <w:p w:rsidR="006B2061" w:rsidRDefault="006B2061">
          <w:r>
            <w:rPr>
              <w:color w:val="808080"/>
            </w:rPr>
            <w:t>单击此处输入文字。</w:t>
          </w:r>
        </w:p>
      </w:docPartBody>
    </w:docPart>
    <w:docPart>
      <w:docPartPr>
        <w:name w:val="{6a3e83fc-f476-4b18-a2cf-d40f21e4fba4}"/>
        <w:category>
          <w:name w:val="常规"/>
          <w:gallery w:val="placeholder"/>
        </w:category>
        <w:types>
          <w:type w:val="bbPlcHdr"/>
        </w:types>
        <w:behaviors>
          <w:behavior w:val="content"/>
        </w:behaviors>
        <w:guid w:val="{6A3E83FC-F476-4B18-A2CF-D40F21E4FBA4}"/>
      </w:docPartPr>
      <w:docPartBody>
        <w:p w:rsidR="006B2061" w:rsidRDefault="006B2061">
          <w:r>
            <w:rPr>
              <w:color w:val="808080"/>
            </w:rPr>
            <w:t>单击此处输入文字。</w:t>
          </w:r>
        </w:p>
      </w:docPartBody>
    </w:docPart>
    <w:docPart>
      <w:docPartPr>
        <w:name w:val="{37324352-258b-4f66-bf01-71f1eac49ffc}"/>
        <w:category>
          <w:name w:val="常规"/>
          <w:gallery w:val="placeholder"/>
        </w:category>
        <w:types>
          <w:type w:val="bbPlcHdr"/>
        </w:types>
        <w:behaviors>
          <w:behavior w:val="content"/>
        </w:behaviors>
        <w:guid w:val="{37324352-258B-4F66-BF01-71F1EAC49FFC}"/>
      </w:docPartPr>
      <w:docPartBody>
        <w:p w:rsidR="006B2061" w:rsidRDefault="006B2061">
          <w:r>
            <w:rPr>
              <w:color w:val="808080"/>
            </w:rPr>
            <w:t>单击此处输入文字。</w:t>
          </w:r>
        </w:p>
      </w:docPartBody>
    </w:docPart>
    <w:docPart>
      <w:docPartPr>
        <w:name w:val="{8cd51651-6255-4a28-a548-794253318a47}"/>
        <w:category>
          <w:name w:val="常规"/>
          <w:gallery w:val="placeholder"/>
        </w:category>
        <w:types>
          <w:type w:val="bbPlcHdr"/>
        </w:types>
        <w:behaviors>
          <w:behavior w:val="content"/>
        </w:behaviors>
        <w:guid w:val="{8CD51651-6255-4A28-A548-794253318A47}"/>
      </w:docPartPr>
      <w:docPartBody>
        <w:p w:rsidR="006B2061" w:rsidRDefault="006B2061">
          <w:r>
            <w:rPr>
              <w:color w:val="808080"/>
            </w:rPr>
            <w:t>单击此处输入文字。</w:t>
          </w:r>
        </w:p>
      </w:docPartBody>
    </w:docPart>
    <w:docPart>
      <w:docPartPr>
        <w:name w:val="{e9fddde5-8a45-499e-a19d-8f26391fbc2d}"/>
        <w:category>
          <w:name w:val="常规"/>
          <w:gallery w:val="placeholder"/>
        </w:category>
        <w:types>
          <w:type w:val="bbPlcHdr"/>
        </w:types>
        <w:behaviors>
          <w:behavior w:val="content"/>
        </w:behaviors>
        <w:guid w:val="{E9FDDDE5-8A45-499E-A19D-8F26391FBC2D}"/>
      </w:docPartPr>
      <w:docPartBody>
        <w:p w:rsidR="006B2061" w:rsidRDefault="006B2061">
          <w:r>
            <w:rPr>
              <w:color w:val="808080"/>
            </w:rPr>
            <w:t>单击此处输入文字。</w:t>
          </w:r>
        </w:p>
      </w:docPartBody>
    </w:docPart>
    <w:docPart>
      <w:docPartPr>
        <w:name w:val="{e9e347fa-ce23-4446-ab30-b41b901c07d6}"/>
        <w:category>
          <w:name w:val="常规"/>
          <w:gallery w:val="placeholder"/>
        </w:category>
        <w:types>
          <w:type w:val="bbPlcHdr"/>
        </w:types>
        <w:behaviors>
          <w:behavior w:val="content"/>
        </w:behaviors>
        <w:guid w:val="{E9E347FA-CE23-4446-AB30-B41B901C07D6}"/>
      </w:docPartPr>
      <w:docPartBody>
        <w:p w:rsidR="006B2061" w:rsidRDefault="006B2061">
          <w:r>
            <w:rPr>
              <w:color w:val="808080"/>
            </w:rPr>
            <w:t>单击此处输入文字。</w:t>
          </w:r>
        </w:p>
      </w:docPartBody>
    </w:docPart>
    <w:docPart>
      <w:docPartPr>
        <w:name w:val="{80053a24-3b64-4dca-91bc-be6ed1c7eac3}"/>
        <w:category>
          <w:name w:val="常规"/>
          <w:gallery w:val="placeholder"/>
        </w:category>
        <w:types>
          <w:type w:val="bbPlcHdr"/>
        </w:types>
        <w:behaviors>
          <w:behavior w:val="content"/>
        </w:behaviors>
        <w:guid w:val="{80053A24-3B64-4DCA-91BC-BE6ED1C7EAC3}"/>
      </w:docPartPr>
      <w:docPartBody>
        <w:p w:rsidR="006B2061" w:rsidRDefault="006B2061">
          <w:r>
            <w:rPr>
              <w:color w:val="808080"/>
            </w:rPr>
            <w:t>单击此处输入文字。</w:t>
          </w:r>
        </w:p>
      </w:docPartBody>
    </w:docPart>
    <w:docPart>
      <w:docPartPr>
        <w:name w:val="{8c39ab18-e608-4a4d-b7e1-580a893eb402}"/>
        <w:category>
          <w:name w:val="常规"/>
          <w:gallery w:val="placeholder"/>
        </w:category>
        <w:types>
          <w:type w:val="bbPlcHdr"/>
        </w:types>
        <w:behaviors>
          <w:behavior w:val="content"/>
        </w:behaviors>
        <w:guid w:val="{8C39AB18-E608-4A4D-B7E1-580A893EB402}"/>
      </w:docPartPr>
      <w:docPartBody>
        <w:p w:rsidR="006B2061" w:rsidRDefault="006B2061">
          <w:r>
            <w:rPr>
              <w:color w:val="808080"/>
            </w:rPr>
            <w:t>单击此处输入文字。</w:t>
          </w:r>
        </w:p>
      </w:docPartBody>
    </w:docPart>
    <w:docPart>
      <w:docPartPr>
        <w:name w:val="{cbab1533-3640-44de-a316-31dbee5b9d2f}"/>
        <w:category>
          <w:name w:val="常规"/>
          <w:gallery w:val="placeholder"/>
        </w:category>
        <w:types>
          <w:type w:val="bbPlcHdr"/>
        </w:types>
        <w:behaviors>
          <w:behavior w:val="content"/>
        </w:behaviors>
        <w:guid w:val="{CBAB1533-3640-44DE-A316-31DBEE5B9D2F}"/>
      </w:docPartPr>
      <w:docPartBody>
        <w:p w:rsidR="006B2061" w:rsidRDefault="006B2061">
          <w:r>
            <w:rPr>
              <w:color w:val="808080"/>
            </w:rPr>
            <w:t>单击此处输入文字。</w:t>
          </w:r>
        </w:p>
      </w:docPartBody>
    </w:docPart>
    <w:docPart>
      <w:docPartPr>
        <w:name w:val="{657ae977-a94a-4359-b581-e54788ea8175}"/>
        <w:category>
          <w:name w:val="常规"/>
          <w:gallery w:val="placeholder"/>
        </w:category>
        <w:types>
          <w:type w:val="bbPlcHdr"/>
        </w:types>
        <w:behaviors>
          <w:behavior w:val="content"/>
        </w:behaviors>
        <w:guid w:val="{657AE977-A94A-4359-B581-E54788EA8175}"/>
      </w:docPartPr>
      <w:docPartBody>
        <w:p w:rsidR="006B2061" w:rsidRDefault="006B2061">
          <w:r>
            <w:rPr>
              <w:color w:val="808080"/>
            </w:rPr>
            <w:t>单击此处输入文字。</w:t>
          </w:r>
        </w:p>
      </w:docPartBody>
    </w:docPart>
    <w:docPart>
      <w:docPartPr>
        <w:name w:val="{e0e4ba6f-a8ca-46ff-9c05-41ea1cb7e879}"/>
        <w:category>
          <w:name w:val="常规"/>
          <w:gallery w:val="placeholder"/>
        </w:category>
        <w:types>
          <w:type w:val="bbPlcHdr"/>
        </w:types>
        <w:behaviors>
          <w:behavior w:val="content"/>
        </w:behaviors>
        <w:guid w:val="{E0E4BA6F-A8CA-46FF-9C05-41EA1CB7E879}"/>
      </w:docPartPr>
      <w:docPartBody>
        <w:p w:rsidR="006B2061" w:rsidRDefault="006B2061">
          <w:r>
            <w:rPr>
              <w:color w:val="808080"/>
            </w:rPr>
            <w:t>单击此处输入文字。</w:t>
          </w:r>
        </w:p>
      </w:docPartBody>
    </w:docPart>
    <w:docPart>
      <w:docPartPr>
        <w:name w:val="{c788592f-a0fa-4164-9ced-52e9ac2aeb8d}"/>
        <w:category>
          <w:name w:val="常规"/>
          <w:gallery w:val="placeholder"/>
        </w:category>
        <w:types>
          <w:type w:val="bbPlcHdr"/>
        </w:types>
        <w:behaviors>
          <w:behavior w:val="content"/>
        </w:behaviors>
        <w:guid w:val="{C788592F-A0FA-4164-9CED-52E9AC2AEB8D}"/>
      </w:docPartPr>
      <w:docPartBody>
        <w:p w:rsidR="006B2061" w:rsidRDefault="006B2061">
          <w:r>
            <w:rPr>
              <w:color w:val="808080"/>
            </w:rPr>
            <w:t>单击此处输入文字。</w:t>
          </w:r>
        </w:p>
      </w:docPartBody>
    </w:docPart>
    <w:docPart>
      <w:docPartPr>
        <w:name w:val="{46523087-1c10-402a-ad26-735e375a4311}"/>
        <w:category>
          <w:name w:val="常规"/>
          <w:gallery w:val="placeholder"/>
        </w:category>
        <w:types>
          <w:type w:val="bbPlcHdr"/>
        </w:types>
        <w:behaviors>
          <w:behavior w:val="content"/>
        </w:behaviors>
        <w:guid w:val="{46523087-1C10-402A-AD26-735E375A4311}"/>
      </w:docPartPr>
      <w:docPartBody>
        <w:p w:rsidR="006B2061" w:rsidRDefault="006B2061">
          <w:r>
            <w:rPr>
              <w:color w:val="808080"/>
            </w:rPr>
            <w:t>单击此处输入文字。</w:t>
          </w:r>
        </w:p>
      </w:docPartBody>
    </w:docPart>
    <w:docPart>
      <w:docPartPr>
        <w:name w:val="{278a5fa0-ff11-4cd9-8fbe-b5ce40f3615e}"/>
        <w:category>
          <w:name w:val="常规"/>
          <w:gallery w:val="placeholder"/>
        </w:category>
        <w:types>
          <w:type w:val="bbPlcHdr"/>
        </w:types>
        <w:behaviors>
          <w:behavior w:val="content"/>
        </w:behaviors>
        <w:guid w:val="{278A5FA0-FF11-4CD9-8FBE-B5CE40F3615E}"/>
      </w:docPartPr>
      <w:docPartBody>
        <w:p w:rsidR="006B2061" w:rsidRDefault="006B2061">
          <w:r>
            <w:rPr>
              <w:color w:val="808080"/>
            </w:rPr>
            <w:t>单击此处输入文字。</w:t>
          </w:r>
        </w:p>
      </w:docPartBody>
    </w:docPart>
    <w:docPart>
      <w:docPartPr>
        <w:name w:val="{08b33d87-3ecd-4828-8e78-24cc9d593969}"/>
        <w:category>
          <w:name w:val="常规"/>
          <w:gallery w:val="placeholder"/>
        </w:category>
        <w:types>
          <w:type w:val="bbPlcHdr"/>
        </w:types>
        <w:behaviors>
          <w:behavior w:val="content"/>
        </w:behaviors>
        <w:guid w:val="{08B33D87-3ECD-4828-8E78-24CC9D593969}"/>
      </w:docPartPr>
      <w:docPartBody>
        <w:p w:rsidR="006B2061" w:rsidRDefault="006B2061">
          <w:r>
            <w:rPr>
              <w:color w:val="808080"/>
            </w:rPr>
            <w:t>单击此处输入文字。</w:t>
          </w:r>
        </w:p>
      </w:docPartBody>
    </w:docPart>
    <w:docPart>
      <w:docPartPr>
        <w:name w:val="{f25c5f51-d1b1-4159-b59a-88a51379e038}"/>
        <w:category>
          <w:name w:val="常规"/>
          <w:gallery w:val="placeholder"/>
        </w:category>
        <w:types>
          <w:type w:val="bbPlcHdr"/>
        </w:types>
        <w:behaviors>
          <w:behavior w:val="content"/>
        </w:behaviors>
        <w:guid w:val="{F25C5F51-D1B1-4159-B59A-88A51379E038}"/>
      </w:docPartPr>
      <w:docPartBody>
        <w:p w:rsidR="006B2061" w:rsidRDefault="006B2061">
          <w:r>
            <w:rPr>
              <w:color w:val="808080"/>
            </w:rPr>
            <w:t>单击此处输入文字。</w:t>
          </w:r>
        </w:p>
      </w:docPartBody>
    </w:docPart>
    <w:docPart>
      <w:docPartPr>
        <w:name w:val="{e6013173-4fe6-4457-9c05-a65d74f39f60}"/>
        <w:category>
          <w:name w:val="常规"/>
          <w:gallery w:val="placeholder"/>
        </w:category>
        <w:types>
          <w:type w:val="bbPlcHdr"/>
        </w:types>
        <w:behaviors>
          <w:behavior w:val="content"/>
        </w:behaviors>
        <w:guid w:val="{E6013173-4FE6-4457-9C05-A65D74F39F60}"/>
      </w:docPartPr>
      <w:docPartBody>
        <w:p w:rsidR="006B2061" w:rsidRDefault="006B2061">
          <w:r>
            <w:rPr>
              <w:color w:val="808080"/>
            </w:rPr>
            <w:t>单击此处输入文字。</w:t>
          </w:r>
        </w:p>
      </w:docPartBody>
    </w:docPart>
    <w:docPart>
      <w:docPartPr>
        <w:name w:val="{a1c1b811-b3f9-435b-a1ea-37cced1af4ad}"/>
        <w:category>
          <w:name w:val="常规"/>
          <w:gallery w:val="placeholder"/>
        </w:category>
        <w:types>
          <w:type w:val="bbPlcHdr"/>
        </w:types>
        <w:behaviors>
          <w:behavior w:val="content"/>
        </w:behaviors>
        <w:guid w:val="{A1C1B811-B3F9-435B-A1EA-37CCED1AF4AD}"/>
      </w:docPartPr>
      <w:docPartBody>
        <w:p w:rsidR="006B2061" w:rsidRDefault="006B2061">
          <w:r>
            <w:rPr>
              <w:color w:val="808080"/>
            </w:rPr>
            <w:t>单击此处输入文字。</w:t>
          </w:r>
        </w:p>
      </w:docPartBody>
    </w:docPart>
    <w:docPart>
      <w:docPartPr>
        <w:name w:val="{2843ca7f-6b01-4175-870f-53c034ced709}"/>
        <w:category>
          <w:name w:val="常规"/>
          <w:gallery w:val="placeholder"/>
        </w:category>
        <w:types>
          <w:type w:val="bbPlcHdr"/>
        </w:types>
        <w:behaviors>
          <w:behavior w:val="content"/>
        </w:behaviors>
        <w:guid w:val="{2843CA7F-6B01-4175-870F-53C034CED709}"/>
      </w:docPartPr>
      <w:docPartBody>
        <w:p w:rsidR="006B2061" w:rsidRDefault="006B2061">
          <w:r>
            <w:rPr>
              <w:color w:val="808080"/>
            </w:rPr>
            <w:t>单击此处输入文字。</w:t>
          </w:r>
        </w:p>
      </w:docPartBody>
    </w:docPart>
    <w:docPart>
      <w:docPartPr>
        <w:name w:val="{aed26f24-36ba-4d99-96c7-be7adfa4dcfb}"/>
        <w:category>
          <w:name w:val="常规"/>
          <w:gallery w:val="placeholder"/>
        </w:category>
        <w:types>
          <w:type w:val="bbPlcHdr"/>
        </w:types>
        <w:behaviors>
          <w:behavior w:val="content"/>
        </w:behaviors>
        <w:guid w:val="{AED26F24-36BA-4D99-96C7-BE7ADFA4DCFB}"/>
      </w:docPartPr>
      <w:docPartBody>
        <w:p w:rsidR="006B2061" w:rsidRDefault="006B2061">
          <w:r>
            <w:rPr>
              <w:color w:val="808080"/>
            </w:rPr>
            <w:t>单击此处输入文字。</w:t>
          </w:r>
        </w:p>
      </w:docPartBody>
    </w:docPart>
    <w:docPart>
      <w:docPartPr>
        <w:name w:val="{e7d324b7-c17f-4c9a-915a-d2c5831e8084}"/>
        <w:category>
          <w:name w:val="常规"/>
          <w:gallery w:val="placeholder"/>
        </w:category>
        <w:types>
          <w:type w:val="bbPlcHdr"/>
        </w:types>
        <w:behaviors>
          <w:behavior w:val="content"/>
        </w:behaviors>
        <w:guid w:val="{E7D324B7-C17F-4C9A-915A-D2C5831E8084}"/>
      </w:docPartPr>
      <w:docPartBody>
        <w:p w:rsidR="006B2061" w:rsidRDefault="006B2061">
          <w:r>
            <w:rPr>
              <w:color w:val="808080"/>
            </w:rPr>
            <w:t>单击此处输入文字。</w:t>
          </w:r>
        </w:p>
      </w:docPartBody>
    </w:docPart>
    <w:docPart>
      <w:docPartPr>
        <w:name w:val="{2e228f0c-bb3b-4012-b28a-ff1c04fbf1fb}"/>
        <w:category>
          <w:name w:val="常规"/>
          <w:gallery w:val="placeholder"/>
        </w:category>
        <w:types>
          <w:type w:val="bbPlcHdr"/>
        </w:types>
        <w:behaviors>
          <w:behavior w:val="content"/>
        </w:behaviors>
        <w:guid w:val="{2E228F0C-BB3B-4012-B28A-FF1C04FBF1FB}"/>
      </w:docPartPr>
      <w:docPartBody>
        <w:p w:rsidR="006B2061" w:rsidRDefault="006B2061">
          <w:r>
            <w:rPr>
              <w:color w:val="808080"/>
            </w:rPr>
            <w:t>单击此处输入文字。</w:t>
          </w:r>
        </w:p>
      </w:docPartBody>
    </w:docPart>
    <w:docPart>
      <w:docPartPr>
        <w:name w:val="{9c8d443e-f808-4f73-9503-35dbe48b8c77}"/>
        <w:category>
          <w:name w:val="常规"/>
          <w:gallery w:val="placeholder"/>
        </w:category>
        <w:types>
          <w:type w:val="bbPlcHdr"/>
        </w:types>
        <w:behaviors>
          <w:behavior w:val="content"/>
        </w:behaviors>
        <w:guid w:val="{9C8D443E-F808-4F73-9503-35DBE48B8C77}"/>
      </w:docPartPr>
      <w:docPartBody>
        <w:p w:rsidR="006B2061" w:rsidRDefault="006B2061">
          <w:r>
            <w:rPr>
              <w:color w:val="808080"/>
            </w:rPr>
            <w:t>单击此处输入文字。</w:t>
          </w:r>
        </w:p>
      </w:docPartBody>
    </w:docPart>
    <w:docPart>
      <w:docPartPr>
        <w:name w:val="{4bc32dbd-4dff-4245-aa95-764c0675a6be}"/>
        <w:category>
          <w:name w:val="常规"/>
          <w:gallery w:val="placeholder"/>
        </w:category>
        <w:types>
          <w:type w:val="bbPlcHdr"/>
        </w:types>
        <w:behaviors>
          <w:behavior w:val="content"/>
        </w:behaviors>
        <w:guid w:val="{4BC32DBD-4DFF-4245-AA95-764C0675A6BE}"/>
      </w:docPartPr>
      <w:docPartBody>
        <w:p w:rsidR="006B2061" w:rsidRDefault="006B2061">
          <w:r>
            <w:rPr>
              <w:color w:val="808080"/>
            </w:rPr>
            <w:t>单击此处输入文字。</w:t>
          </w:r>
        </w:p>
      </w:docPartBody>
    </w:docPart>
    <w:docPart>
      <w:docPartPr>
        <w:name w:val="{d75862b1-0f3c-4bca-93cb-75ffecaec358}"/>
        <w:category>
          <w:name w:val="常规"/>
          <w:gallery w:val="placeholder"/>
        </w:category>
        <w:types>
          <w:type w:val="bbPlcHdr"/>
        </w:types>
        <w:behaviors>
          <w:behavior w:val="content"/>
        </w:behaviors>
        <w:guid w:val="{D75862B1-0F3C-4BCA-93CB-75FFECAEC358}"/>
      </w:docPartPr>
      <w:docPartBody>
        <w:p w:rsidR="006B2061" w:rsidRDefault="006B2061">
          <w:r>
            <w:rPr>
              <w:color w:val="808080"/>
            </w:rPr>
            <w:t>单击此处输入文字。</w:t>
          </w:r>
        </w:p>
      </w:docPartBody>
    </w:docPart>
    <w:docPart>
      <w:docPartPr>
        <w:name w:val="{301af8fc-1b77-470c-8fca-1bc3578c0b94}"/>
        <w:category>
          <w:name w:val="常规"/>
          <w:gallery w:val="placeholder"/>
        </w:category>
        <w:types>
          <w:type w:val="bbPlcHdr"/>
        </w:types>
        <w:behaviors>
          <w:behavior w:val="content"/>
        </w:behaviors>
        <w:guid w:val="{301AF8FC-1B77-470C-8FCA-1BC3578C0B94}"/>
      </w:docPartPr>
      <w:docPartBody>
        <w:p w:rsidR="006B2061" w:rsidRDefault="006B2061">
          <w:r>
            <w:rPr>
              <w:color w:val="808080"/>
            </w:rPr>
            <w:t>单击此处输入文字。</w:t>
          </w:r>
        </w:p>
      </w:docPartBody>
    </w:docPart>
    <w:docPart>
      <w:docPartPr>
        <w:name w:val="{404c5fd6-7916-458e-b753-b9ac5ad849c4}"/>
        <w:category>
          <w:name w:val="常规"/>
          <w:gallery w:val="placeholder"/>
        </w:category>
        <w:types>
          <w:type w:val="bbPlcHdr"/>
        </w:types>
        <w:behaviors>
          <w:behavior w:val="content"/>
        </w:behaviors>
        <w:guid w:val="{404C5FD6-7916-458E-B753-B9AC5AD849C4}"/>
      </w:docPartPr>
      <w:docPartBody>
        <w:p w:rsidR="006B2061" w:rsidRDefault="006B2061">
          <w:r>
            <w:rPr>
              <w:color w:val="808080"/>
            </w:rPr>
            <w:t>单击此处输入文字。</w:t>
          </w:r>
        </w:p>
      </w:docPartBody>
    </w:docPart>
    <w:docPart>
      <w:docPartPr>
        <w:name w:val="{0a8d5638-88ce-4e04-98ed-298be76fff7b}"/>
        <w:category>
          <w:name w:val="常规"/>
          <w:gallery w:val="placeholder"/>
        </w:category>
        <w:types>
          <w:type w:val="bbPlcHdr"/>
        </w:types>
        <w:behaviors>
          <w:behavior w:val="content"/>
        </w:behaviors>
        <w:guid w:val="{0A8D5638-88CE-4E04-98ED-298BE76FFF7B}"/>
      </w:docPartPr>
      <w:docPartBody>
        <w:p w:rsidR="006B2061" w:rsidRDefault="006B2061">
          <w:r>
            <w:rPr>
              <w:color w:val="808080"/>
            </w:rPr>
            <w:t>单击此处输入文字。</w:t>
          </w:r>
        </w:p>
      </w:docPartBody>
    </w:docPart>
    <w:docPart>
      <w:docPartPr>
        <w:name w:val="{911c4005-3059-4a6a-adc4-0d328cdd921e}"/>
        <w:category>
          <w:name w:val="常规"/>
          <w:gallery w:val="placeholder"/>
        </w:category>
        <w:types>
          <w:type w:val="bbPlcHdr"/>
        </w:types>
        <w:behaviors>
          <w:behavior w:val="content"/>
        </w:behaviors>
        <w:guid w:val="{911C4005-3059-4A6A-ADC4-0D328CDD921E}"/>
      </w:docPartPr>
      <w:docPartBody>
        <w:p w:rsidR="006B2061" w:rsidRDefault="006B2061">
          <w:r>
            <w:rPr>
              <w:color w:val="808080"/>
            </w:rPr>
            <w:t>单击此处输入文字。</w:t>
          </w:r>
        </w:p>
      </w:docPartBody>
    </w:docPart>
    <w:docPart>
      <w:docPartPr>
        <w:name w:val="{72547168-a8c5-47eb-b363-3d90747c5210}"/>
        <w:category>
          <w:name w:val="常规"/>
          <w:gallery w:val="placeholder"/>
        </w:category>
        <w:types>
          <w:type w:val="bbPlcHdr"/>
        </w:types>
        <w:behaviors>
          <w:behavior w:val="content"/>
        </w:behaviors>
        <w:guid w:val="{72547168-A8C5-47EB-B363-3D90747C5210}"/>
      </w:docPartPr>
      <w:docPartBody>
        <w:p w:rsidR="006B2061" w:rsidRDefault="006B2061">
          <w:r>
            <w:rPr>
              <w:color w:val="808080"/>
            </w:rPr>
            <w:t>单击此处输入文字。</w:t>
          </w:r>
        </w:p>
      </w:docPartBody>
    </w:docPart>
    <w:docPart>
      <w:docPartPr>
        <w:name w:val="{c3ea7742-94fa-4a1c-b723-1ee58b33482f}"/>
        <w:category>
          <w:name w:val="常规"/>
          <w:gallery w:val="placeholder"/>
        </w:category>
        <w:types>
          <w:type w:val="bbPlcHdr"/>
        </w:types>
        <w:behaviors>
          <w:behavior w:val="content"/>
        </w:behaviors>
        <w:guid w:val="{C3EA7742-94FA-4A1C-B723-1EE58B33482F}"/>
      </w:docPartPr>
      <w:docPartBody>
        <w:p w:rsidR="006B2061" w:rsidRDefault="006B2061">
          <w:r>
            <w:rPr>
              <w:color w:val="808080"/>
            </w:rPr>
            <w:t>单击此处输入文字。</w:t>
          </w:r>
        </w:p>
      </w:docPartBody>
    </w:docPart>
    <w:docPart>
      <w:docPartPr>
        <w:name w:val="{2081e482-20e2-4283-b2ad-c6fc685df4d4}"/>
        <w:category>
          <w:name w:val="常规"/>
          <w:gallery w:val="placeholder"/>
        </w:category>
        <w:types>
          <w:type w:val="bbPlcHdr"/>
        </w:types>
        <w:behaviors>
          <w:behavior w:val="content"/>
        </w:behaviors>
        <w:guid w:val="{2081E482-20E2-4283-B2AD-C6FC685DF4D4}"/>
      </w:docPartPr>
      <w:docPartBody>
        <w:p w:rsidR="006B2061" w:rsidRDefault="006B2061">
          <w:r>
            <w:rPr>
              <w:color w:val="808080"/>
            </w:rPr>
            <w:t>单击此处输入文字。</w:t>
          </w:r>
        </w:p>
      </w:docPartBody>
    </w:docPart>
    <w:docPart>
      <w:docPartPr>
        <w:name w:val="{b71c8872-478c-4ab4-a8d8-3576096bf4cc}"/>
        <w:category>
          <w:name w:val="常规"/>
          <w:gallery w:val="placeholder"/>
        </w:category>
        <w:types>
          <w:type w:val="bbPlcHdr"/>
        </w:types>
        <w:behaviors>
          <w:behavior w:val="content"/>
        </w:behaviors>
        <w:guid w:val="{B71C8872-478C-4AB4-A8D8-3576096BF4CC}"/>
      </w:docPartPr>
      <w:docPartBody>
        <w:p w:rsidR="006B2061" w:rsidRDefault="006B2061">
          <w:r>
            <w:rPr>
              <w:color w:val="808080"/>
            </w:rPr>
            <w:t>单击此处输入文字。</w:t>
          </w:r>
        </w:p>
      </w:docPartBody>
    </w:docPart>
    <w:docPart>
      <w:docPartPr>
        <w:name w:val="{2d6d1cc2-9840-44b7-a425-05dba220909c}"/>
        <w:category>
          <w:name w:val="常规"/>
          <w:gallery w:val="placeholder"/>
        </w:category>
        <w:types>
          <w:type w:val="bbPlcHdr"/>
        </w:types>
        <w:behaviors>
          <w:behavior w:val="content"/>
        </w:behaviors>
        <w:guid w:val="{2D6D1CC2-9840-44B7-A425-05DBA220909C}"/>
      </w:docPartPr>
      <w:docPartBody>
        <w:p w:rsidR="006B2061" w:rsidRDefault="006B2061">
          <w:r>
            <w:rPr>
              <w:color w:val="808080"/>
            </w:rPr>
            <w:t>单击此处输入文字。</w:t>
          </w:r>
        </w:p>
      </w:docPartBody>
    </w:docPart>
    <w:docPart>
      <w:docPartPr>
        <w:name w:val="{41b473ca-94c3-4296-a681-c98ce6f61258}"/>
        <w:category>
          <w:name w:val="常规"/>
          <w:gallery w:val="placeholder"/>
        </w:category>
        <w:types>
          <w:type w:val="bbPlcHdr"/>
        </w:types>
        <w:behaviors>
          <w:behavior w:val="content"/>
        </w:behaviors>
        <w:guid w:val="{41B473CA-94C3-4296-A681-C98CE6F61258}"/>
      </w:docPartPr>
      <w:docPartBody>
        <w:p w:rsidR="006B2061" w:rsidRDefault="006B2061">
          <w:r>
            <w:rPr>
              <w:color w:val="808080"/>
            </w:rPr>
            <w:t>单击此处输入文字。</w:t>
          </w:r>
        </w:p>
      </w:docPartBody>
    </w:docPart>
    <w:docPart>
      <w:docPartPr>
        <w:name w:val="{fcd1b494-431d-4de8-8340-6ad11fa3176e}"/>
        <w:category>
          <w:name w:val="常规"/>
          <w:gallery w:val="placeholder"/>
        </w:category>
        <w:types>
          <w:type w:val="bbPlcHdr"/>
        </w:types>
        <w:behaviors>
          <w:behavior w:val="content"/>
        </w:behaviors>
        <w:guid w:val="{FCD1B494-431D-4DE8-8340-6AD11FA3176E}"/>
      </w:docPartPr>
      <w:docPartBody>
        <w:p w:rsidR="006B2061" w:rsidRDefault="006B2061">
          <w:r>
            <w:rPr>
              <w:color w:val="808080"/>
            </w:rPr>
            <w:t>单击此处输入文字。</w:t>
          </w:r>
        </w:p>
      </w:docPartBody>
    </w:docPart>
    <w:docPart>
      <w:docPartPr>
        <w:name w:val="{bd2f3066-0443-457e-b140-ac9e7fe1da06}"/>
        <w:category>
          <w:name w:val="常规"/>
          <w:gallery w:val="placeholder"/>
        </w:category>
        <w:types>
          <w:type w:val="bbPlcHdr"/>
        </w:types>
        <w:behaviors>
          <w:behavior w:val="content"/>
        </w:behaviors>
        <w:guid w:val="{BD2F3066-0443-457E-B140-AC9E7FE1DA06}"/>
      </w:docPartPr>
      <w:docPartBody>
        <w:p w:rsidR="006B2061" w:rsidRDefault="006B2061">
          <w:r>
            <w:rPr>
              <w:color w:val="808080"/>
            </w:rPr>
            <w:t>单击此处输入文字。</w:t>
          </w:r>
        </w:p>
      </w:docPartBody>
    </w:docPart>
    <w:docPart>
      <w:docPartPr>
        <w:name w:val="{68003730-7163-4f10-bd6f-553da0e2d96e}"/>
        <w:category>
          <w:name w:val="常规"/>
          <w:gallery w:val="placeholder"/>
        </w:category>
        <w:types>
          <w:type w:val="bbPlcHdr"/>
        </w:types>
        <w:behaviors>
          <w:behavior w:val="content"/>
        </w:behaviors>
        <w:guid w:val="{68003730-7163-4F10-BD6F-553DA0E2D96E}"/>
      </w:docPartPr>
      <w:docPartBody>
        <w:p w:rsidR="006B2061" w:rsidRDefault="006B2061">
          <w:r>
            <w:rPr>
              <w:color w:val="808080"/>
            </w:rPr>
            <w:t>单击此处输入文字。</w:t>
          </w:r>
        </w:p>
      </w:docPartBody>
    </w:docPart>
    <w:docPart>
      <w:docPartPr>
        <w:name w:val="{e4dfed49-544c-47c2-9661-34a5643f3e3c}"/>
        <w:category>
          <w:name w:val="常规"/>
          <w:gallery w:val="placeholder"/>
        </w:category>
        <w:types>
          <w:type w:val="bbPlcHdr"/>
        </w:types>
        <w:behaviors>
          <w:behavior w:val="content"/>
        </w:behaviors>
        <w:guid w:val="{E4DFED49-544C-47C2-9661-34A5643F3E3C}"/>
      </w:docPartPr>
      <w:docPartBody>
        <w:p w:rsidR="006B2061" w:rsidRDefault="006B2061">
          <w:r>
            <w:rPr>
              <w:color w:val="808080"/>
            </w:rPr>
            <w:t>单击此处输入文字。</w:t>
          </w:r>
        </w:p>
      </w:docPartBody>
    </w:docPart>
    <w:docPart>
      <w:docPartPr>
        <w:name w:val="{f3b3dc8c-8b65-400b-88f3-87381dfffc61}"/>
        <w:category>
          <w:name w:val="常规"/>
          <w:gallery w:val="placeholder"/>
        </w:category>
        <w:types>
          <w:type w:val="bbPlcHdr"/>
        </w:types>
        <w:behaviors>
          <w:behavior w:val="content"/>
        </w:behaviors>
        <w:guid w:val="{F3B3DC8C-8B65-400B-88F3-87381DFFFC61}"/>
      </w:docPartPr>
      <w:docPartBody>
        <w:p w:rsidR="006B2061" w:rsidRDefault="006B2061">
          <w:r>
            <w:rPr>
              <w:color w:val="808080"/>
            </w:rPr>
            <w:t>单击此处输入文字。</w:t>
          </w:r>
        </w:p>
      </w:docPartBody>
    </w:docPart>
    <w:docPart>
      <w:docPartPr>
        <w:name w:val="{d5c7d5e1-d3bd-443b-9276-139c13b81379}"/>
        <w:category>
          <w:name w:val="常规"/>
          <w:gallery w:val="placeholder"/>
        </w:category>
        <w:types>
          <w:type w:val="bbPlcHdr"/>
        </w:types>
        <w:behaviors>
          <w:behavior w:val="content"/>
        </w:behaviors>
        <w:guid w:val="{D5C7D5E1-D3BD-443B-9276-139C13B81379}"/>
      </w:docPartPr>
      <w:docPartBody>
        <w:p w:rsidR="006B2061" w:rsidRDefault="006B2061">
          <w:r>
            <w:rPr>
              <w:color w:val="808080"/>
            </w:rPr>
            <w:t>单击此处输入文字。</w:t>
          </w:r>
        </w:p>
      </w:docPartBody>
    </w:docPart>
    <w:docPart>
      <w:docPartPr>
        <w:name w:val="{48a766cb-810a-46d4-b690-e40fc66e397d}"/>
        <w:category>
          <w:name w:val="常规"/>
          <w:gallery w:val="placeholder"/>
        </w:category>
        <w:types>
          <w:type w:val="bbPlcHdr"/>
        </w:types>
        <w:behaviors>
          <w:behavior w:val="content"/>
        </w:behaviors>
        <w:guid w:val="{48A766CB-810A-46D4-B690-E40FC66E397D}"/>
      </w:docPartPr>
      <w:docPartBody>
        <w:p w:rsidR="006B2061" w:rsidRDefault="006B2061">
          <w:r>
            <w:rPr>
              <w:color w:val="808080"/>
            </w:rPr>
            <w:t>单击此处输入文字。</w:t>
          </w:r>
        </w:p>
      </w:docPartBody>
    </w:docPart>
    <w:docPart>
      <w:docPartPr>
        <w:name w:val="{26f76e4b-98cf-4495-884d-c98734f34ac4}"/>
        <w:category>
          <w:name w:val="常规"/>
          <w:gallery w:val="placeholder"/>
        </w:category>
        <w:types>
          <w:type w:val="bbPlcHdr"/>
        </w:types>
        <w:behaviors>
          <w:behavior w:val="content"/>
        </w:behaviors>
        <w:guid w:val="{26F76E4B-98CF-4495-884D-C98734F34AC4}"/>
      </w:docPartPr>
      <w:docPartBody>
        <w:p w:rsidR="006B2061" w:rsidRDefault="006B2061">
          <w:r>
            <w:rPr>
              <w:color w:val="808080"/>
            </w:rPr>
            <w:t>单击此处输入文字。</w:t>
          </w:r>
        </w:p>
      </w:docPartBody>
    </w:docPart>
    <w:docPart>
      <w:docPartPr>
        <w:name w:val="{46204b59-8c14-45e6-9776-69d2b8c1b79c}"/>
        <w:category>
          <w:name w:val="常规"/>
          <w:gallery w:val="placeholder"/>
        </w:category>
        <w:types>
          <w:type w:val="bbPlcHdr"/>
        </w:types>
        <w:behaviors>
          <w:behavior w:val="content"/>
        </w:behaviors>
        <w:guid w:val="{46204B59-8C14-45E6-9776-69D2B8C1B79C}"/>
      </w:docPartPr>
      <w:docPartBody>
        <w:p w:rsidR="006B2061" w:rsidRDefault="006B2061">
          <w:r>
            <w:rPr>
              <w:color w:val="808080"/>
            </w:rPr>
            <w:t>单击此处输入文字。</w:t>
          </w:r>
        </w:p>
      </w:docPartBody>
    </w:docPart>
    <w:docPart>
      <w:docPartPr>
        <w:name w:val="{d3b07697-a278-4e84-9c3f-37e0b9909bd7}"/>
        <w:category>
          <w:name w:val="常规"/>
          <w:gallery w:val="placeholder"/>
        </w:category>
        <w:types>
          <w:type w:val="bbPlcHdr"/>
        </w:types>
        <w:behaviors>
          <w:behavior w:val="content"/>
        </w:behaviors>
        <w:guid w:val="{D3B07697-A278-4E84-9C3F-37E0B9909BD7}"/>
      </w:docPartPr>
      <w:docPartBody>
        <w:p w:rsidR="006B2061" w:rsidRDefault="006B2061">
          <w:r>
            <w:rPr>
              <w:color w:val="808080"/>
            </w:rPr>
            <w:t>单击此处输入文字。</w:t>
          </w:r>
        </w:p>
      </w:docPartBody>
    </w:docPart>
    <w:docPart>
      <w:docPartPr>
        <w:name w:val="{fabf6faa-5a43-4caf-99a1-0ec6116fce3d}"/>
        <w:category>
          <w:name w:val="常规"/>
          <w:gallery w:val="placeholder"/>
        </w:category>
        <w:types>
          <w:type w:val="bbPlcHdr"/>
        </w:types>
        <w:behaviors>
          <w:behavior w:val="content"/>
        </w:behaviors>
        <w:guid w:val="{FABF6FAA-5A43-4CAF-99A1-0EC6116FCE3D}"/>
      </w:docPartPr>
      <w:docPartBody>
        <w:p w:rsidR="006B2061" w:rsidRDefault="006B2061">
          <w:r>
            <w:rPr>
              <w:color w:val="808080"/>
            </w:rPr>
            <w:t>单击此处输入文字。</w:t>
          </w:r>
        </w:p>
      </w:docPartBody>
    </w:docPart>
    <w:docPart>
      <w:docPartPr>
        <w:name w:val="{88ab1f6c-c9da-46e5-800b-17115e73bbba}"/>
        <w:category>
          <w:name w:val="常规"/>
          <w:gallery w:val="placeholder"/>
        </w:category>
        <w:types>
          <w:type w:val="bbPlcHdr"/>
        </w:types>
        <w:behaviors>
          <w:behavior w:val="content"/>
        </w:behaviors>
        <w:guid w:val="{88AB1F6C-C9DA-46E5-800B-17115E73BBBA}"/>
      </w:docPartPr>
      <w:docPartBody>
        <w:p w:rsidR="006B2061" w:rsidRDefault="006B2061">
          <w:r>
            <w:rPr>
              <w:color w:val="808080"/>
            </w:rPr>
            <w:t>单击此处输入文字。</w:t>
          </w:r>
        </w:p>
      </w:docPartBody>
    </w:docPart>
    <w:docPart>
      <w:docPartPr>
        <w:name w:val="{7cc576b5-cd67-4eef-87fc-4dbe40a9ff44}"/>
        <w:category>
          <w:name w:val="常规"/>
          <w:gallery w:val="placeholder"/>
        </w:category>
        <w:types>
          <w:type w:val="bbPlcHdr"/>
        </w:types>
        <w:behaviors>
          <w:behavior w:val="content"/>
        </w:behaviors>
        <w:guid w:val="{7CC576B5-CD67-4EEF-87FC-4DBE40A9FF44}"/>
      </w:docPartPr>
      <w:docPartBody>
        <w:p w:rsidR="006B2061" w:rsidRDefault="006B2061">
          <w:r>
            <w:rPr>
              <w:color w:val="808080"/>
            </w:rPr>
            <w:t>单击此处输入文字。</w:t>
          </w:r>
        </w:p>
      </w:docPartBody>
    </w:docPart>
    <w:docPart>
      <w:docPartPr>
        <w:name w:val="{8c4a450d-1f85-4ca5-a059-8d5aff3465f4}"/>
        <w:category>
          <w:name w:val="常规"/>
          <w:gallery w:val="placeholder"/>
        </w:category>
        <w:types>
          <w:type w:val="bbPlcHdr"/>
        </w:types>
        <w:behaviors>
          <w:behavior w:val="content"/>
        </w:behaviors>
        <w:guid w:val="{8C4A450D-1F85-4CA5-A059-8D5AFF3465F4}"/>
      </w:docPartPr>
      <w:docPartBody>
        <w:p w:rsidR="006B2061" w:rsidRDefault="006B2061">
          <w:r>
            <w:rPr>
              <w:color w:val="808080"/>
            </w:rPr>
            <w:t>单击此处输入文字。</w:t>
          </w:r>
        </w:p>
      </w:docPartBody>
    </w:docPart>
    <w:docPart>
      <w:docPartPr>
        <w:name w:val="{d0d841ae-7584-409c-a152-2ed1c73703af}"/>
        <w:category>
          <w:name w:val="常规"/>
          <w:gallery w:val="placeholder"/>
        </w:category>
        <w:types>
          <w:type w:val="bbPlcHdr"/>
        </w:types>
        <w:behaviors>
          <w:behavior w:val="content"/>
        </w:behaviors>
        <w:guid w:val="{D0D841AE-7584-409C-A152-2ED1C73703AF}"/>
      </w:docPartPr>
      <w:docPartBody>
        <w:p w:rsidR="006B2061" w:rsidRDefault="006B2061">
          <w:r>
            <w:rPr>
              <w:color w:val="808080"/>
            </w:rPr>
            <w:t>单击此处输入文字。</w:t>
          </w:r>
        </w:p>
      </w:docPartBody>
    </w:docPart>
    <w:docPart>
      <w:docPartPr>
        <w:name w:val="{8544e710-094d-4fea-b63a-6f332e09224d}"/>
        <w:category>
          <w:name w:val="常规"/>
          <w:gallery w:val="placeholder"/>
        </w:category>
        <w:types>
          <w:type w:val="bbPlcHdr"/>
        </w:types>
        <w:behaviors>
          <w:behavior w:val="content"/>
        </w:behaviors>
        <w:guid w:val="{8544E710-094D-4FEA-B63A-6F332E09224D}"/>
      </w:docPartPr>
      <w:docPartBody>
        <w:p w:rsidR="006B2061" w:rsidRDefault="006B2061">
          <w:r>
            <w:rPr>
              <w:color w:val="808080"/>
            </w:rPr>
            <w:t>单击此处输入文字。</w:t>
          </w:r>
        </w:p>
      </w:docPartBody>
    </w:docPart>
    <w:docPart>
      <w:docPartPr>
        <w:name w:val="{948ecffb-df24-480d-9dcd-135c4671e490}"/>
        <w:category>
          <w:name w:val="常规"/>
          <w:gallery w:val="placeholder"/>
        </w:category>
        <w:types>
          <w:type w:val="bbPlcHdr"/>
        </w:types>
        <w:behaviors>
          <w:behavior w:val="content"/>
        </w:behaviors>
        <w:guid w:val="{948ECFFB-DF24-480D-9DCD-135C4671E490}"/>
      </w:docPartPr>
      <w:docPartBody>
        <w:p w:rsidR="006B2061" w:rsidRDefault="006B2061">
          <w:r>
            <w:rPr>
              <w:color w:val="808080"/>
            </w:rPr>
            <w:t>单击此处输入文字。</w:t>
          </w:r>
        </w:p>
      </w:docPartBody>
    </w:docPart>
    <w:docPart>
      <w:docPartPr>
        <w:name w:val="{1b00b018-8082-46f4-957e-3f1ebb28b5ff}"/>
        <w:category>
          <w:name w:val="常规"/>
          <w:gallery w:val="placeholder"/>
        </w:category>
        <w:types>
          <w:type w:val="bbPlcHdr"/>
        </w:types>
        <w:behaviors>
          <w:behavior w:val="content"/>
        </w:behaviors>
        <w:guid w:val="{1B00B018-8082-46F4-957E-3F1EBB28B5FF}"/>
      </w:docPartPr>
      <w:docPartBody>
        <w:p w:rsidR="006B2061" w:rsidRDefault="006B2061">
          <w:r>
            <w:rPr>
              <w:color w:val="808080"/>
            </w:rPr>
            <w:t>单击此处输入文字。</w:t>
          </w:r>
        </w:p>
      </w:docPartBody>
    </w:docPart>
    <w:docPart>
      <w:docPartPr>
        <w:name w:val="{24a228b7-521c-4593-bad7-4028aac5d9c5}"/>
        <w:category>
          <w:name w:val="常规"/>
          <w:gallery w:val="placeholder"/>
        </w:category>
        <w:types>
          <w:type w:val="bbPlcHdr"/>
        </w:types>
        <w:behaviors>
          <w:behavior w:val="content"/>
        </w:behaviors>
        <w:guid w:val="{24A228B7-521C-4593-BAD7-4028AAC5D9C5}"/>
      </w:docPartPr>
      <w:docPartBody>
        <w:p w:rsidR="006B2061" w:rsidRDefault="006B2061">
          <w:r>
            <w:rPr>
              <w:color w:val="808080"/>
            </w:rPr>
            <w:t>单击此处输入文字。</w:t>
          </w:r>
        </w:p>
      </w:docPartBody>
    </w:docPart>
    <w:docPart>
      <w:docPartPr>
        <w:name w:val="{53841a8f-fd29-46ea-a340-659157383ab0}"/>
        <w:category>
          <w:name w:val="常规"/>
          <w:gallery w:val="placeholder"/>
        </w:category>
        <w:types>
          <w:type w:val="bbPlcHdr"/>
        </w:types>
        <w:behaviors>
          <w:behavior w:val="content"/>
        </w:behaviors>
        <w:guid w:val="{53841A8F-FD29-46EA-A340-659157383AB0}"/>
      </w:docPartPr>
      <w:docPartBody>
        <w:p w:rsidR="006B2061" w:rsidRDefault="006B2061">
          <w:r>
            <w:rPr>
              <w:color w:val="808080"/>
            </w:rPr>
            <w:t>单击此处输入文字。</w:t>
          </w:r>
        </w:p>
      </w:docPartBody>
    </w:docPart>
    <w:docPart>
      <w:docPartPr>
        <w:name w:val="{69a738f0-444f-4ec6-879c-7a9e2e2e660e}"/>
        <w:category>
          <w:name w:val="常规"/>
          <w:gallery w:val="placeholder"/>
        </w:category>
        <w:types>
          <w:type w:val="bbPlcHdr"/>
        </w:types>
        <w:behaviors>
          <w:behavior w:val="content"/>
        </w:behaviors>
        <w:guid w:val="{69A738F0-444F-4EC6-879C-7A9E2E2E660E}"/>
      </w:docPartPr>
      <w:docPartBody>
        <w:p w:rsidR="006B2061" w:rsidRDefault="006B2061">
          <w:r>
            <w:rPr>
              <w:color w:val="808080"/>
            </w:rPr>
            <w:t>单击此处输入文字。</w:t>
          </w:r>
        </w:p>
      </w:docPartBody>
    </w:docPart>
    <w:docPart>
      <w:docPartPr>
        <w:name w:val="{7782f470-25eb-45cb-9e5a-b7c3f82031f0}"/>
        <w:category>
          <w:name w:val="常规"/>
          <w:gallery w:val="placeholder"/>
        </w:category>
        <w:types>
          <w:type w:val="bbPlcHdr"/>
        </w:types>
        <w:behaviors>
          <w:behavior w:val="content"/>
        </w:behaviors>
        <w:guid w:val="{7782F470-25EB-45CB-9E5A-B7C3F82031F0}"/>
      </w:docPartPr>
      <w:docPartBody>
        <w:p w:rsidR="006B2061" w:rsidRDefault="006B2061">
          <w:r>
            <w:rPr>
              <w:color w:val="808080"/>
            </w:rPr>
            <w:t>单击此处输入文字。</w:t>
          </w:r>
        </w:p>
      </w:docPartBody>
    </w:docPart>
    <w:docPart>
      <w:docPartPr>
        <w:name w:val="{09a6e8ff-3335-4a91-ac5a-d23bb0189cbe}"/>
        <w:category>
          <w:name w:val="常规"/>
          <w:gallery w:val="placeholder"/>
        </w:category>
        <w:types>
          <w:type w:val="bbPlcHdr"/>
        </w:types>
        <w:behaviors>
          <w:behavior w:val="content"/>
        </w:behaviors>
        <w:guid w:val="{09A6E8FF-3335-4A91-AC5A-D23BB0189CBE}"/>
      </w:docPartPr>
      <w:docPartBody>
        <w:p w:rsidR="006B2061" w:rsidRDefault="006B2061">
          <w:r>
            <w:rPr>
              <w:color w:val="808080"/>
            </w:rPr>
            <w:t>单击此处输入文字。</w:t>
          </w:r>
        </w:p>
      </w:docPartBody>
    </w:docPart>
    <w:docPart>
      <w:docPartPr>
        <w:name w:val="{eb117e0f-f351-42e7-bda5-7958b827a365}"/>
        <w:category>
          <w:name w:val="常规"/>
          <w:gallery w:val="placeholder"/>
        </w:category>
        <w:types>
          <w:type w:val="bbPlcHdr"/>
        </w:types>
        <w:behaviors>
          <w:behavior w:val="content"/>
        </w:behaviors>
        <w:guid w:val="{EB117E0F-F351-42E7-BDA5-7958B827A365}"/>
      </w:docPartPr>
      <w:docPartBody>
        <w:p w:rsidR="006B2061" w:rsidRDefault="006B2061">
          <w:r>
            <w:rPr>
              <w:color w:val="808080"/>
            </w:rPr>
            <w:t>单击此处输入文字。</w:t>
          </w:r>
        </w:p>
      </w:docPartBody>
    </w:docPart>
    <w:docPart>
      <w:docPartPr>
        <w:name w:val="{bd8a41f6-3820-4a81-97cd-00ab0c7a64bb}"/>
        <w:category>
          <w:name w:val="常规"/>
          <w:gallery w:val="placeholder"/>
        </w:category>
        <w:types>
          <w:type w:val="bbPlcHdr"/>
        </w:types>
        <w:behaviors>
          <w:behavior w:val="content"/>
        </w:behaviors>
        <w:guid w:val="{BD8A41F6-3820-4A81-97CD-00AB0C7A64BB}"/>
      </w:docPartPr>
      <w:docPartBody>
        <w:p w:rsidR="006B2061" w:rsidRDefault="006B2061">
          <w:r>
            <w:rPr>
              <w:color w:val="808080"/>
            </w:rPr>
            <w:t>单击此处输入文字。</w:t>
          </w:r>
        </w:p>
      </w:docPartBody>
    </w:docPart>
    <w:docPart>
      <w:docPartPr>
        <w:name w:val="{11d61915-ca64-4ca2-8ce6-fd928e8587b2}"/>
        <w:category>
          <w:name w:val="常规"/>
          <w:gallery w:val="placeholder"/>
        </w:category>
        <w:types>
          <w:type w:val="bbPlcHdr"/>
        </w:types>
        <w:behaviors>
          <w:behavior w:val="content"/>
        </w:behaviors>
        <w:guid w:val="{11D61915-CA64-4CA2-8CE6-FD928E8587B2}"/>
      </w:docPartPr>
      <w:docPartBody>
        <w:p w:rsidR="006B2061" w:rsidRDefault="006B2061">
          <w:r>
            <w:rPr>
              <w:color w:val="808080"/>
            </w:rPr>
            <w:t>单击此处输入文字。</w:t>
          </w:r>
        </w:p>
      </w:docPartBody>
    </w:docPart>
    <w:docPart>
      <w:docPartPr>
        <w:name w:val="{241250d2-aa8d-404e-a071-c50804a413f9}"/>
        <w:category>
          <w:name w:val="常规"/>
          <w:gallery w:val="placeholder"/>
        </w:category>
        <w:types>
          <w:type w:val="bbPlcHdr"/>
        </w:types>
        <w:behaviors>
          <w:behavior w:val="content"/>
        </w:behaviors>
        <w:guid w:val="{241250D2-AA8D-404E-A071-C50804A413F9}"/>
      </w:docPartPr>
      <w:docPartBody>
        <w:p w:rsidR="006B2061" w:rsidRDefault="006B2061">
          <w:r>
            <w:rPr>
              <w:color w:val="808080"/>
            </w:rPr>
            <w:t>单击此处输入文字。</w:t>
          </w:r>
        </w:p>
      </w:docPartBody>
    </w:docPart>
    <w:docPart>
      <w:docPartPr>
        <w:name w:val="{f05f9ffd-0822-424a-ad01-588740dbc608}"/>
        <w:category>
          <w:name w:val="常规"/>
          <w:gallery w:val="placeholder"/>
        </w:category>
        <w:types>
          <w:type w:val="bbPlcHdr"/>
        </w:types>
        <w:behaviors>
          <w:behavior w:val="content"/>
        </w:behaviors>
        <w:guid w:val="{F05F9FFD-0822-424A-AD01-588740DBC608}"/>
      </w:docPartPr>
      <w:docPartBody>
        <w:p w:rsidR="006B2061" w:rsidRDefault="006B2061">
          <w:r>
            <w:rPr>
              <w:color w:val="808080"/>
            </w:rPr>
            <w:t>单击此处输入文字。</w:t>
          </w:r>
        </w:p>
      </w:docPartBody>
    </w:docPart>
    <w:docPart>
      <w:docPartPr>
        <w:name w:val="{438ecb45-286d-4349-87de-9ca3c67fc8f8}"/>
        <w:category>
          <w:name w:val="常规"/>
          <w:gallery w:val="placeholder"/>
        </w:category>
        <w:types>
          <w:type w:val="bbPlcHdr"/>
        </w:types>
        <w:behaviors>
          <w:behavior w:val="content"/>
        </w:behaviors>
        <w:guid w:val="{438ECB45-286D-4349-87DE-9CA3C67FC8F8}"/>
      </w:docPartPr>
      <w:docPartBody>
        <w:p w:rsidR="006B2061" w:rsidRDefault="006B2061">
          <w:r>
            <w:rPr>
              <w:color w:val="808080"/>
            </w:rPr>
            <w:t>单击此处输入文字。</w:t>
          </w:r>
        </w:p>
      </w:docPartBody>
    </w:docPart>
    <w:docPart>
      <w:docPartPr>
        <w:name w:val="{27b525e0-9924-473a-94df-2e196c40681f}"/>
        <w:category>
          <w:name w:val="常规"/>
          <w:gallery w:val="placeholder"/>
        </w:category>
        <w:types>
          <w:type w:val="bbPlcHdr"/>
        </w:types>
        <w:behaviors>
          <w:behavior w:val="content"/>
        </w:behaviors>
        <w:guid w:val="{27B525E0-9924-473A-94DF-2E196C40681F}"/>
      </w:docPartPr>
      <w:docPartBody>
        <w:p w:rsidR="006B2061" w:rsidRDefault="006B2061">
          <w:r>
            <w:rPr>
              <w:color w:val="808080"/>
            </w:rPr>
            <w:t>单击此处输入文字。</w:t>
          </w:r>
        </w:p>
      </w:docPartBody>
    </w:docPart>
    <w:docPart>
      <w:docPartPr>
        <w:name w:val="{65332c43-cad6-483c-baf0-9ac1e54a7591}"/>
        <w:category>
          <w:name w:val="常规"/>
          <w:gallery w:val="placeholder"/>
        </w:category>
        <w:types>
          <w:type w:val="bbPlcHdr"/>
        </w:types>
        <w:behaviors>
          <w:behavior w:val="content"/>
        </w:behaviors>
        <w:guid w:val="{65332C43-CAD6-483C-BAF0-9AC1E54A7591}"/>
      </w:docPartPr>
      <w:docPartBody>
        <w:p w:rsidR="006B2061" w:rsidRDefault="006B2061">
          <w:r>
            <w:rPr>
              <w:color w:val="808080"/>
            </w:rPr>
            <w:t>单击此处输入文字。</w:t>
          </w:r>
        </w:p>
      </w:docPartBody>
    </w:docPart>
    <w:docPart>
      <w:docPartPr>
        <w:name w:val="{b6d5cccc-3c06-4088-ac20-3b48359de397}"/>
        <w:category>
          <w:name w:val="常规"/>
          <w:gallery w:val="placeholder"/>
        </w:category>
        <w:types>
          <w:type w:val="bbPlcHdr"/>
        </w:types>
        <w:behaviors>
          <w:behavior w:val="content"/>
        </w:behaviors>
        <w:guid w:val="{B6D5CCCC-3C06-4088-AC20-3B48359DE397}"/>
      </w:docPartPr>
      <w:docPartBody>
        <w:p w:rsidR="006B2061" w:rsidRDefault="006B2061">
          <w:r>
            <w:rPr>
              <w:color w:val="808080"/>
            </w:rPr>
            <w:t>单击此处输入文字。</w:t>
          </w:r>
        </w:p>
      </w:docPartBody>
    </w:docPart>
    <w:docPart>
      <w:docPartPr>
        <w:name w:val="{21431ee8-f2ba-41c9-a86c-89a464a19b40}"/>
        <w:category>
          <w:name w:val="常规"/>
          <w:gallery w:val="placeholder"/>
        </w:category>
        <w:types>
          <w:type w:val="bbPlcHdr"/>
        </w:types>
        <w:behaviors>
          <w:behavior w:val="content"/>
        </w:behaviors>
        <w:guid w:val="{21431EE8-F2BA-41C9-A86C-89A464A19B40}"/>
      </w:docPartPr>
      <w:docPartBody>
        <w:p w:rsidR="006B2061" w:rsidRDefault="006B2061">
          <w:r>
            <w:rPr>
              <w:color w:val="808080"/>
            </w:rPr>
            <w:t>单击此处输入文字。</w:t>
          </w:r>
        </w:p>
      </w:docPartBody>
    </w:docPart>
    <w:docPart>
      <w:docPartPr>
        <w:name w:val="{a2fab23f-f029-43b1-8d30-77fc21f4daff}"/>
        <w:category>
          <w:name w:val="常规"/>
          <w:gallery w:val="placeholder"/>
        </w:category>
        <w:types>
          <w:type w:val="bbPlcHdr"/>
        </w:types>
        <w:behaviors>
          <w:behavior w:val="content"/>
        </w:behaviors>
        <w:guid w:val="{A2FAB23F-F029-43B1-8D30-77FC21F4DAFF}"/>
      </w:docPartPr>
      <w:docPartBody>
        <w:p w:rsidR="006B2061" w:rsidRDefault="006B2061">
          <w:r>
            <w:rPr>
              <w:color w:val="808080"/>
            </w:rPr>
            <w:t>单击此处输入文字。</w:t>
          </w:r>
        </w:p>
      </w:docPartBody>
    </w:docPart>
    <w:docPart>
      <w:docPartPr>
        <w:name w:val="{49fadf0d-75d3-4826-98b2-a2197f89f9c7}"/>
        <w:category>
          <w:name w:val="常规"/>
          <w:gallery w:val="placeholder"/>
        </w:category>
        <w:types>
          <w:type w:val="bbPlcHdr"/>
        </w:types>
        <w:behaviors>
          <w:behavior w:val="content"/>
        </w:behaviors>
        <w:guid w:val="{49FADF0D-75D3-4826-98B2-A2197F89F9C7}"/>
      </w:docPartPr>
      <w:docPartBody>
        <w:p w:rsidR="006B2061" w:rsidRDefault="006B2061">
          <w:r>
            <w:rPr>
              <w:color w:val="808080"/>
            </w:rPr>
            <w:t>单击此处输入文字。</w:t>
          </w:r>
        </w:p>
      </w:docPartBody>
    </w:docPart>
    <w:docPart>
      <w:docPartPr>
        <w:name w:val="{fa710999-a34f-4b82-8e09-1dc8addb254e}"/>
        <w:category>
          <w:name w:val="常规"/>
          <w:gallery w:val="placeholder"/>
        </w:category>
        <w:types>
          <w:type w:val="bbPlcHdr"/>
        </w:types>
        <w:behaviors>
          <w:behavior w:val="content"/>
        </w:behaviors>
        <w:guid w:val="{FA710999-A34F-4B82-8E09-1DC8ADDB254E}"/>
      </w:docPartPr>
      <w:docPartBody>
        <w:p w:rsidR="006B2061" w:rsidRDefault="006B2061">
          <w:r>
            <w:rPr>
              <w:color w:val="808080"/>
            </w:rPr>
            <w:t>单击此处输入文字。</w:t>
          </w:r>
        </w:p>
      </w:docPartBody>
    </w:docPart>
    <w:docPart>
      <w:docPartPr>
        <w:name w:val="{ea7f1fa7-26af-42a9-887a-0ac5aac90015}"/>
        <w:category>
          <w:name w:val="常规"/>
          <w:gallery w:val="placeholder"/>
        </w:category>
        <w:types>
          <w:type w:val="bbPlcHdr"/>
        </w:types>
        <w:behaviors>
          <w:behavior w:val="content"/>
        </w:behaviors>
        <w:guid w:val="{EA7F1FA7-26AF-42A9-887A-0AC5AAC90015}"/>
      </w:docPartPr>
      <w:docPartBody>
        <w:p w:rsidR="006B2061" w:rsidRDefault="006B2061">
          <w:r>
            <w:rPr>
              <w:color w:val="808080"/>
            </w:rPr>
            <w:t>单击此处输入文字。</w:t>
          </w:r>
        </w:p>
      </w:docPartBody>
    </w:docPart>
    <w:docPart>
      <w:docPartPr>
        <w:name w:val="{c104c16e-6623-41cf-9870-64e72bd9e143}"/>
        <w:category>
          <w:name w:val="常规"/>
          <w:gallery w:val="placeholder"/>
        </w:category>
        <w:types>
          <w:type w:val="bbPlcHdr"/>
        </w:types>
        <w:behaviors>
          <w:behavior w:val="content"/>
        </w:behaviors>
        <w:guid w:val="{C104C16E-6623-41CF-9870-64E72BD9E143}"/>
      </w:docPartPr>
      <w:docPartBody>
        <w:p w:rsidR="006B2061" w:rsidRDefault="006B2061">
          <w:r>
            <w:rPr>
              <w:color w:val="808080"/>
            </w:rPr>
            <w:t>单击此处输入文字。</w:t>
          </w:r>
        </w:p>
      </w:docPartBody>
    </w:docPart>
    <w:docPart>
      <w:docPartPr>
        <w:name w:val="{e8d866bd-c3ae-4b7b-b287-2d0af0146470}"/>
        <w:category>
          <w:name w:val="常规"/>
          <w:gallery w:val="placeholder"/>
        </w:category>
        <w:types>
          <w:type w:val="bbPlcHdr"/>
        </w:types>
        <w:behaviors>
          <w:behavior w:val="content"/>
        </w:behaviors>
        <w:guid w:val="{E8D866BD-C3AE-4B7B-B287-2D0AF0146470}"/>
      </w:docPartPr>
      <w:docPartBody>
        <w:p w:rsidR="006B2061" w:rsidRDefault="006B2061">
          <w:r>
            <w:rPr>
              <w:color w:val="808080"/>
            </w:rPr>
            <w:t>单击此处输入文字。</w:t>
          </w:r>
        </w:p>
      </w:docPartBody>
    </w:docPart>
    <w:docPart>
      <w:docPartPr>
        <w:name w:val="{73832b05-6983-4a14-a8e0-758424668be0}"/>
        <w:category>
          <w:name w:val="常规"/>
          <w:gallery w:val="placeholder"/>
        </w:category>
        <w:types>
          <w:type w:val="bbPlcHdr"/>
        </w:types>
        <w:behaviors>
          <w:behavior w:val="content"/>
        </w:behaviors>
        <w:guid w:val="{73832B05-6983-4A14-A8E0-758424668BE0}"/>
      </w:docPartPr>
      <w:docPartBody>
        <w:p w:rsidR="006B2061" w:rsidRDefault="006B2061">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altName w:val="苹方-简"/>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6B2061"/>
    <w:rsid w:val="00057E6D"/>
    <w:rsid w:val="000F1BAB"/>
    <w:rsid w:val="00473286"/>
    <w:rsid w:val="006B2061"/>
    <w:rsid w:val="007A0488"/>
    <w:rsid w:val="008B3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七、ISO软件工程模板_测试计划</Template>
  <TotalTime>65</TotalTime>
  <Pages>20</Pages>
  <Words>1544</Words>
  <Characters>8801</Characters>
  <Application>Microsoft Office Word</Application>
  <DocSecurity>0</DocSecurity>
  <Lines>73</Lines>
  <Paragraphs>20</Paragraphs>
  <ScaleCrop>false</ScaleCrop>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七、测试计划</dc:title>
  <dc:creator>-</dc:creator>
  <cp:lastModifiedBy>chen cici</cp:lastModifiedBy>
  <cp:revision>11</cp:revision>
  <dcterms:created xsi:type="dcterms:W3CDTF">2019-05-26T09:17:00Z</dcterms:created>
  <dcterms:modified xsi:type="dcterms:W3CDTF">2019-06-22T07:08:00Z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